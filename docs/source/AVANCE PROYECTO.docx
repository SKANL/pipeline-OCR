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007B1D" w:rsidRDefault="005459CF" w14:paraId="297F8809" w14:textId="67713429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E23BE4" wp14:editId="1F72F8F7">
                <wp:simplePos x="0" y="0"/>
                <wp:positionH relativeFrom="margin">
                  <wp:posOffset>1416740</wp:posOffset>
                </wp:positionH>
                <wp:positionV relativeFrom="paragraph">
                  <wp:posOffset>223686</wp:posOffset>
                </wp:positionV>
                <wp:extent cx="5662765" cy="914400"/>
                <wp:effectExtent l="0" t="0" r="0" b="0"/>
                <wp:wrapNone/>
                <wp:docPr id="27" name="Cuadro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76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Pr="005459CF" w:rsidR="00EC159D" w:rsidP="00EC159D" w:rsidRDefault="001D5318" w14:paraId="0B457FFA" w14:textId="02246E0B">
                            <w:pPr>
                              <w:widowControl w:val="0"/>
                              <w:spacing w:line="1360" w:lineRule="exact"/>
                              <w:rPr>
                                <w:rFonts w:ascii="Arial" w:hAnsi="Arial" w:cs="Arial"/>
                                <w:color w:val="FFFFFE"/>
                                <w:w w:val="90"/>
                                <w:sz w:val="96"/>
                                <w:szCs w:val="96"/>
                                <w:lang w:val="en"/>
                              </w:rPr>
                            </w:pPr>
                            <w:r w:rsidRPr="005459CF">
                              <w:rPr>
                                <w:rFonts w:ascii="Arial" w:hAnsi="Arial" w:eastAsia="Arial" w:cs="Arial"/>
                                <w:b/>
                                <w:color w:val="FFFFFE"/>
                                <w:w w:val="90"/>
                                <w:sz w:val="96"/>
                                <w:szCs w:val="96"/>
                                <w:lang w:bidi="es-ES"/>
                              </w:rPr>
                              <w:t>A</w:t>
                            </w:r>
                            <w:r w:rsidRPr="005459CF" w:rsidR="005459CF">
                              <w:rPr>
                                <w:rFonts w:ascii="Arial" w:hAnsi="Arial" w:eastAsia="Arial" w:cs="Arial"/>
                                <w:b/>
                                <w:color w:val="FFFFFE"/>
                                <w:w w:val="90"/>
                                <w:sz w:val="96"/>
                                <w:szCs w:val="96"/>
                                <w:lang w:bidi="es-ES"/>
                              </w:rPr>
                              <w:t>VANCE PROYECTO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shapetype id="_x0000_t202" coordsize="21600,21600" o:spt="202" path="m,l,21600r21600,l21600,xe" w14:anchorId="66E23BE4">
                <v:stroke joinstyle="miter"/>
                <v:path gradientshapeok="t" o:connecttype="rect"/>
              </v:shapetype>
              <v:shape id="Cuadro de texto 33" style="position:absolute;margin-left:111.55pt;margin-top:17.6pt;width:445.9pt;height:1in;z-index:251638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26" filled="f" fillcolor="#fffffe" stroked="f" strokecolor="#212120" insetpen="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">
                <v:textbox inset="2.88pt,2.88pt,2.88pt,2.88pt">
                  <w:txbxContent>
                    <w:p w:rsidRPr="005459CF" w:rsidR="00EC159D" w:rsidP="00EC159D" w:rsidRDefault="001D5318" w14:paraId="0B457FFA" w14:textId="02246E0B">
                      <w:pPr>
                        <w:widowControl w:val="0"/>
                        <w:spacing w:line="1360" w:lineRule="exact"/>
                        <w:rPr>
                          <w:rFonts w:ascii="Arial" w:hAnsi="Arial" w:cs="Arial"/>
                          <w:color w:val="FFFFFE"/>
                          <w:w w:val="90"/>
                          <w:sz w:val="96"/>
                          <w:szCs w:val="96"/>
                          <w:lang w:val="en"/>
                        </w:rPr>
                      </w:pPr>
                      <w:r w:rsidRPr="005459CF">
                        <w:rPr>
                          <w:rFonts w:ascii="Arial" w:hAnsi="Arial" w:eastAsia="Arial" w:cs="Arial"/>
                          <w:b/>
                          <w:color w:val="FFFFFE"/>
                          <w:w w:val="90"/>
                          <w:sz w:val="96"/>
                          <w:szCs w:val="96"/>
                          <w:lang w:bidi="es-ES"/>
                        </w:rPr>
                        <w:t>A</w:t>
                      </w:r>
                      <w:r w:rsidRPr="005459CF" w:rsidR="005459CF">
                        <w:rPr>
                          <w:rFonts w:ascii="Arial" w:hAnsi="Arial" w:eastAsia="Arial" w:cs="Arial"/>
                          <w:b/>
                          <w:color w:val="FFFFFE"/>
                          <w:w w:val="90"/>
                          <w:sz w:val="96"/>
                          <w:szCs w:val="96"/>
                          <w:lang w:bidi="es-ES"/>
                        </w:rPr>
                        <w:t>VANCE PROYECTO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6E23BF4" wp14:editId="7011DA15">
                <wp:simplePos x="0" y="0"/>
                <wp:positionH relativeFrom="column">
                  <wp:posOffset>200770</wp:posOffset>
                </wp:positionH>
                <wp:positionV relativeFrom="paragraph">
                  <wp:posOffset>9939</wp:posOffset>
                </wp:positionV>
                <wp:extent cx="1558456" cy="1343025"/>
                <wp:effectExtent l="0" t="0" r="3810" b="9525"/>
                <wp:wrapNone/>
                <wp:docPr id="34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456" cy="134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Pr="005459CF" w:rsidR="00EC159D" w:rsidP="001D5318" w:rsidRDefault="000B2D53" w14:paraId="7C527A52" w14:textId="18F68723">
                            <w:pPr>
                              <w:widowControl w:val="0"/>
                              <w:spacing w:line="600" w:lineRule="auto"/>
                              <w:jc w:val="both"/>
                              <w:rPr>
                                <w:rFonts w:ascii="Arial" w:hAnsi="Arial" w:cs="Arial"/>
                                <w:color w:val="2E3640"/>
                                <w:w w:val="90"/>
                                <w:sz w:val="40"/>
                                <w:szCs w:val="40"/>
                                <w:lang w:val="en"/>
                              </w:rPr>
                            </w:pPr>
                            <w:r w:rsidRPr="005459CF">
                              <w:rPr>
                                <w:rFonts w:ascii="Arial" w:hAnsi="Arial" w:eastAsia="Arial" w:cs="Arial"/>
                                <w:color w:val="2E3640"/>
                                <w:spacing w:val="20"/>
                                <w:w w:val="90"/>
                                <w:sz w:val="40"/>
                                <w:szCs w:val="40"/>
                                <w:lang w:bidi="es-ES"/>
                              </w:rPr>
                              <w:t>1</w:t>
                            </w:r>
                            <w:r w:rsidR="00C35D36">
                              <w:rPr>
                                <w:rFonts w:ascii="Arial" w:hAnsi="Arial" w:eastAsia="Arial" w:cs="Arial"/>
                                <w:color w:val="2E3640"/>
                                <w:spacing w:val="20"/>
                                <w:w w:val="90"/>
                                <w:sz w:val="40"/>
                                <w:szCs w:val="40"/>
                                <w:lang w:bidi="es-ES"/>
                              </w:rPr>
                              <w:t>9</w:t>
                            </w:r>
                            <w:r w:rsidRPr="005459CF" w:rsidR="001D5318">
                              <w:rPr>
                                <w:rFonts w:ascii="Arial" w:hAnsi="Arial" w:eastAsia="Arial" w:cs="Arial"/>
                                <w:color w:val="2E3640"/>
                                <w:spacing w:val="20"/>
                                <w:w w:val="90"/>
                                <w:sz w:val="40"/>
                                <w:szCs w:val="40"/>
                                <w:lang w:bidi="es-ES"/>
                              </w:rPr>
                              <w:t>/</w:t>
                            </w:r>
                            <w:r w:rsidRPr="005459CF">
                              <w:rPr>
                                <w:rFonts w:ascii="Arial" w:hAnsi="Arial" w:eastAsia="Arial" w:cs="Arial"/>
                                <w:color w:val="2E3640"/>
                                <w:spacing w:val="20"/>
                                <w:w w:val="90"/>
                                <w:sz w:val="40"/>
                                <w:szCs w:val="40"/>
                                <w:lang w:bidi="es-ES"/>
                              </w:rPr>
                              <w:t>10</w:t>
                            </w:r>
                            <w:r w:rsidRPr="005459CF" w:rsidR="001D5318">
                              <w:rPr>
                                <w:rFonts w:ascii="Arial" w:hAnsi="Arial" w:eastAsia="Arial" w:cs="Arial"/>
                                <w:color w:val="2E3640"/>
                                <w:spacing w:val="20"/>
                                <w:w w:val="90"/>
                                <w:sz w:val="40"/>
                                <w:szCs w:val="40"/>
                                <w:lang w:bidi="es-ES"/>
                              </w:rPr>
                              <w:t>/2026</w:t>
                            </w:r>
                            <w:r w:rsidRPr="005459CF" w:rsidR="00EC159D">
                              <w:rPr>
                                <w:rFonts w:ascii="Arial" w:hAnsi="Arial" w:eastAsia="Arial" w:cs="Arial"/>
                                <w:color w:val="2E3640"/>
                                <w:spacing w:val="20"/>
                                <w:w w:val="90"/>
                                <w:sz w:val="40"/>
                                <w:szCs w:val="40"/>
                                <w:lang w:bidi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shapetype id="_x0000_t202" coordsize="21600,21600" o:spt="202" path="m,l,21600r21600,l21600,xe" w14:anchorId="66E23BF4">
                <v:stroke joinstyle="miter"/>
                <v:path gradientshapeok="t" o:connecttype="rect"/>
              </v:shapetype>
              <v:shape id="Cuadro de texto 40" style="position:absolute;margin-left:15.8pt;margin-top:.8pt;width:122.7pt;height:105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fillcolor="#fffffe" stroked="f" strokecolor="#212120" insetpen="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">
                <v:textbox inset="2.88pt,2.88pt,2.88pt,2.88pt">
                  <w:txbxContent>
                    <w:p w:rsidRPr="005459CF" w:rsidR="00EC159D" w:rsidP="001D5318" w:rsidRDefault="000B2D53" w14:paraId="7C527A52" w14:textId="18F68723">
                      <w:pPr>
                        <w:widowControl w:val="0"/>
                        <w:spacing w:line="600" w:lineRule="auto"/>
                        <w:jc w:val="both"/>
                        <w:rPr>
                          <w:rFonts w:ascii="Arial" w:hAnsi="Arial" w:cs="Arial"/>
                          <w:color w:val="2E3640"/>
                          <w:w w:val="90"/>
                          <w:sz w:val="40"/>
                          <w:szCs w:val="40"/>
                          <w:lang w:val="en"/>
                        </w:rPr>
                      </w:pPr>
                      <w:r w:rsidRPr="005459CF">
                        <w:rPr>
                          <w:rFonts w:ascii="Arial" w:hAnsi="Arial" w:eastAsia="Arial" w:cs="Arial"/>
                          <w:color w:val="2E3640"/>
                          <w:spacing w:val="20"/>
                          <w:w w:val="90"/>
                          <w:sz w:val="40"/>
                          <w:szCs w:val="40"/>
                          <w:lang w:bidi="es-ES"/>
                        </w:rPr>
                        <w:t>1</w:t>
                      </w:r>
                      <w:r w:rsidR="00C35D36">
                        <w:rPr>
                          <w:rFonts w:ascii="Arial" w:hAnsi="Arial" w:eastAsia="Arial" w:cs="Arial"/>
                          <w:color w:val="2E3640"/>
                          <w:spacing w:val="20"/>
                          <w:w w:val="90"/>
                          <w:sz w:val="40"/>
                          <w:szCs w:val="40"/>
                          <w:lang w:bidi="es-ES"/>
                        </w:rPr>
                        <w:t>9</w:t>
                      </w:r>
                      <w:r w:rsidRPr="005459CF" w:rsidR="001D5318">
                        <w:rPr>
                          <w:rFonts w:ascii="Arial" w:hAnsi="Arial" w:eastAsia="Arial" w:cs="Arial"/>
                          <w:color w:val="2E3640"/>
                          <w:spacing w:val="20"/>
                          <w:w w:val="90"/>
                          <w:sz w:val="40"/>
                          <w:szCs w:val="40"/>
                          <w:lang w:bidi="es-ES"/>
                        </w:rPr>
                        <w:t>/</w:t>
                      </w:r>
                      <w:r w:rsidRPr="005459CF">
                        <w:rPr>
                          <w:rFonts w:ascii="Arial" w:hAnsi="Arial" w:eastAsia="Arial" w:cs="Arial"/>
                          <w:color w:val="2E3640"/>
                          <w:spacing w:val="20"/>
                          <w:w w:val="90"/>
                          <w:sz w:val="40"/>
                          <w:szCs w:val="40"/>
                          <w:lang w:bidi="es-ES"/>
                        </w:rPr>
                        <w:t>10</w:t>
                      </w:r>
                      <w:r w:rsidRPr="005459CF" w:rsidR="001D5318">
                        <w:rPr>
                          <w:rFonts w:ascii="Arial" w:hAnsi="Arial" w:eastAsia="Arial" w:cs="Arial"/>
                          <w:color w:val="2E3640"/>
                          <w:spacing w:val="20"/>
                          <w:w w:val="90"/>
                          <w:sz w:val="40"/>
                          <w:szCs w:val="40"/>
                          <w:lang w:bidi="es-ES"/>
                        </w:rPr>
                        <w:t>/2026</w:t>
                      </w:r>
                      <w:r w:rsidRPr="005459CF" w:rsidR="00EC159D">
                        <w:rPr>
                          <w:rFonts w:ascii="Arial" w:hAnsi="Arial" w:eastAsia="Arial" w:cs="Arial"/>
                          <w:color w:val="2E3640"/>
                          <w:spacing w:val="20"/>
                          <w:w w:val="90"/>
                          <w:sz w:val="40"/>
                          <w:szCs w:val="40"/>
                          <w:lang w:bidi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64C84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6E23BDC" wp14:editId="51543AD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100570" cy="1843405"/>
                <wp:effectExtent l="0" t="0" r="5080" b="4445"/>
                <wp:wrapNone/>
                <wp:docPr id="3" name="Forma lib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00570" cy="1843405"/>
                        </a:xfrm>
                        <a:custGeom>
                          <a:avLst/>
                          <a:gdLst>
                            <a:gd name="T0" fmla="*/ 0 w 2448"/>
                            <a:gd name="T1" fmla="*/ 0 h 650"/>
                            <a:gd name="T2" fmla="*/ 0 w 2448"/>
                            <a:gd name="T3" fmla="*/ 650 h 650"/>
                            <a:gd name="T4" fmla="*/ 2448 w 2448"/>
                            <a:gd name="T5" fmla="*/ 466 h 650"/>
                            <a:gd name="T6" fmla="*/ 2448 w 2448"/>
                            <a:gd name="T7" fmla="*/ 0 h 650"/>
                            <a:gd name="T8" fmla="*/ 0 w 2448"/>
                            <a:gd name="T9" fmla="*/ 0 h 6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448" h="650">
                              <a:moveTo>
                                <a:pt x="0" y="0"/>
                              </a:moveTo>
                              <a:cubicBezTo>
                                <a:pt x="0" y="650"/>
                                <a:pt x="0" y="650"/>
                                <a:pt x="0" y="650"/>
                              </a:cubicBezTo>
                              <a:cubicBezTo>
                                <a:pt x="914" y="423"/>
                                <a:pt x="1786" y="414"/>
                                <a:pt x="2448" y="466"/>
                              </a:cubicBezTo>
                              <a:cubicBezTo>
                                <a:pt x="2448" y="0"/>
                                <a:pt x="2448" y="0"/>
                                <a:pt x="2448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shape id="Forma libre 6" style="position:absolute;margin-left:0;margin-top:0;width:559.1pt;height:145.15pt;z-index:25162291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coordsize="2448,650" o:spid="_x0000_s1026" fillcolor="#538135 [2409]" stroked="f" path="m,c,650,,650,,650,914,423,1786,414,2448,466,2448,,2448,,2448,l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" w14:anchorId="7DC5DC9C">
                <v:path arrowok="t" o:connecttype="custom" o:connectlocs="0,0;0,1843405;7100570,1321580;7100570,0;0,0" o:connectangles="0,0,0,0,0"/>
                <w10:wrap anchorx="margin"/>
              </v:shape>
            </w:pict>
          </mc:Fallback>
        </mc:AlternateContent>
      </w:r>
    </w:p>
    <w:p w:rsidR="00C73220" w:rsidRDefault="000B2D53" w14:paraId="353E8C64" w14:textId="26137FD3">
      <w:r>
        <w:rPr>
          <w:noProof/>
          <w:lang w:bidi="es-ES"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8244" behindDoc="0" locked="0" layoutInCell="1" allowOverlap="1" wp14:anchorId="66E23BE0" wp14:editId="5575A330">
                <wp:simplePos x="0" y="0"/>
                <wp:positionH relativeFrom="margin">
                  <wp:align>right</wp:align>
                </wp:positionH>
                <wp:positionV relativeFrom="paragraph">
                  <wp:posOffset>3600450</wp:posOffset>
                </wp:positionV>
                <wp:extent cx="7080250" cy="683813"/>
                <wp:effectExtent l="0" t="0" r="6350" b="2540"/>
                <wp:wrapNone/>
                <wp:docPr id="46" name="Cuadro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0" cy="683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="00EC159D" w:rsidP="00EC159D" w:rsidRDefault="000B2D53" w14:paraId="468856A5" w14:textId="2C039F1C">
                            <w:pPr>
                              <w:widowControl w:val="0"/>
                              <w:spacing w:line="440" w:lineRule="exact"/>
                              <w:rPr>
                                <w:rFonts w:ascii="Arial" w:hAnsi="Arial" w:cs="Arial"/>
                                <w:color w:val="8EA138"/>
                                <w:w w:val="90"/>
                                <w:sz w:val="40"/>
                                <w:szCs w:val="40"/>
                                <w:lang w:val="en"/>
                              </w:rPr>
                            </w:pPr>
                            <w:r w:rsidRPr="000B2D53">
                              <w:rPr>
                                <w:rFonts w:ascii="Arial" w:hAnsi="Arial" w:eastAsia="Arial" w:cs="Arial"/>
                                <w:color w:val="8EA138"/>
                                <w:spacing w:val="8"/>
                                <w:w w:val="90"/>
                                <w:sz w:val="32"/>
                                <w:szCs w:val="32"/>
                                <w:lang w:bidi="es-ES"/>
                              </w:rPr>
                              <w:t>Diseñar la arquitectura NoSQL, configurar la base de datos en la nube y validar el pipeline de carga masiva de texto.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 xmlns:w="http://schemas.openxmlformats.org/wordprocessingml/2006/main">
              <v:shape xmlns:w14="http://schemas.microsoft.com/office/word/2010/wordml" xmlns:o="urn:schemas-microsoft-com:office:office" xmlns:v="urn:schemas-microsoft-com:vml" id="Cuadro de texto 36" style="position:absolute;margin-left:506.3pt;margin-top:283.5pt;width:557.5pt;height:53.85pt;z-index:251644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8" filled="f" fillcolor="#fffffe" stroked="f" strokecolor="#212120" insetpen="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" w14:anchorId="66E23BE0">
                <v:textbox inset="2.88pt,2.88pt,2.88pt,2.88pt">
                  <w:txbxContent>
                    <w:p w:rsidR="00EC159D" w:rsidP="00EC159D" w:rsidRDefault="000B2D53" w14:paraId="468856A5" w14:textId="2C039F1C">
                      <w:pPr>
                        <w:widowControl w:val="0"/>
                        <w:spacing w:line="440" w:lineRule="exact"/>
                        <w:rPr>
                          <w:rFonts w:ascii="Arial" w:hAnsi="Arial" w:cs="Arial"/>
                          <w:color w:val="8EA138"/>
                          <w:w w:val="90"/>
                          <w:sz w:val="40"/>
                          <w:szCs w:val="40"/>
                          <w:lang w:val="en"/>
                        </w:rPr>
                      </w:pPr>
                      <w:r w:rsidRPr="000B2D53">
                        <w:rPr>
                          <w:rFonts w:ascii="Arial" w:hAnsi="Arial" w:eastAsia="Arial" w:cs="Arial"/>
                          <w:color w:val="8EA138"/>
                          <w:spacing w:val="8"/>
                          <w:w w:val="90"/>
                          <w:sz w:val="32"/>
                          <w:szCs w:val="32"/>
                          <w:lang w:bidi="es-ES"/>
                        </w:rPr>
                        <w:t>Diseñar la arquitectura NoSQL, configurar la base de datos en la nube y validar el pipeline de carga masiva de texto.</w:t>
                      </w:r>
                    </w:p>
                  </w:txbxContent>
                </v:textbox>
                <w10:wrap xmlns:w10="urn:schemas-microsoft-com:office:word" anchorx="margin"/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6E23BDE" wp14:editId="7D4AB09E">
                <wp:simplePos x="0" y="0"/>
                <wp:positionH relativeFrom="column">
                  <wp:posOffset>4844333</wp:posOffset>
                </wp:positionH>
                <wp:positionV relativeFrom="paragraph">
                  <wp:posOffset>1815216</wp:posOffset>
                </wp:positionV>
                <wp:extent cx="1984375" cy="453224"/>
                <wp:effectExtent l="0" t="0" r="0" b="4445"/>
                <wp:wrapNone/>
                <wp:docPr id="33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4375" cy="453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Pr="000B2D53" w:rsidR="00EC159D" w:rsidP="000B2D53" w:rsidRDefault="000B2D53" w14:paraId="36D31AFB" w14:textId="5B1DA27E">
                            <w:pPr>
                              <w:widowControl w:val="0"/>
                              <w:spacing w:after="10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EF792F"/>
                                <w:w w:val="90"/>
                                <w:sz w:val="40"/>
                                <w:szCs w:val="40"/>
                                <w:lang w:val="en"/>
                              </w:rPr>
                            </w:pPr>
                            <w:r w:rsidRPr="000B2D53">
                              <w:rPr>
                                <w:rFonts w:ascii="Arial" w:hAnsi="Arial" w:eastAsia="Arial" w:cs="Arial"/>
                                <w:color w:val="FFFFFE"/>
                                <w:spacing w:val="8"/>
                                <w:w w:val="90"/>
                                <w:sz w:val="40"/>
                                <w:szCs w:val="40"/>
                                <w:lang w:bidi="es-ES"/>
                              </w:rPr>
                              <w:t>Fase 1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shape id="Cuadro de texto 39" style="position:absolute;margin-left:381.45pt;margin-top:142.95pt;width:156.25pt;height:35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fillcolor="#fffffe" stroked="f" strokecolor="#212120" insetpen="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" w14:anchorId="66E23BDE">
                <v:textbox inset="2.88pt,2.88pt,2.88pt,2.88pt">
                  <w:txbxContent>
                    <w:p w:rsidRPr="000B2D53" w:rsidR="00EC159D" w:rsidP="000B2D53" w:rsidRDefault="000B2D53" w14:paraId="36D31AFB" w14:textId="5B1DA27E">
                      <w:pPr>
                        <w:widowControl w:val="0"/>
                        <w:spacing w:after="10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color w:val="EF792F"/>
                          <w:w w:val="90"/>
                          <w:sz w:val="40"/>
                          <w:szCs w:val="40"/>
                          <w:lang w:val="en"/>
                        </w:rPr>
                      </w:pPr>
                      <w:r w:rsidRPr="000B2D53">
                        <w:rPr>
                          <w:rFonts w:ascii="Arial" w:hAnsi="Arial" w:eastAsia="Arial" w:cs="Arial"/>
                          <w:color w:val="FFFFFE"/>
                          <w:spacing w:val="8"/>
                          <w:w w:val="90"/>
                          <w:sz w:val="40"/>
                          <w:szCs w:val="40"/>
                          <w:lang w:bidi="es-ES"/>
                        </w:rPr>
                        <w:t>Fase 1</w:t>
                      </w:r>
                    </w:p>
                  </w:txbxContent>
                </v:textbox>
              </v:shape>
            </w:pict>
          </mc:Fallback>
        </mc:AlternateContent>
      </w:r>
      <w:r w:rsidR="001D5318">
        <w:rPr>
          <w:noProof/>
          <w:lang w:bidi="es-ES"/>
        </w:rPr>
        <w:drawing>
          <wp:anchor distT="0" distB="0" distL="114300" distR="114300" simplePos="0" relativeHeight="251658240" behindDoc="0" locked="0" layoutInCell="1" allowOverlap="1" wp14:anchorId="66E23BE8" wp14:editId="515FC30B">
            <wp:simplePos x="0" y="0"/>
            <wp:positionH relativeFrom="column">
              <wp:posOffset>495300</wp:posOffset>
            </wp:positionH>
            <wp:positionV relativeFrom="paragraph">
              <wp:posOffset>476250</wp:posOffset>
            </wp:positionV>
            <wp:extent cx="3543300" cy="341693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" r="1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12A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66E23BFA" wp14:editId="3EE864EF">
                <wp:simplePos x="0" y="0"/>
                <wp:positionH relativeFrom="margin">
                  <wp:align>left</wp:align>
                </wp:positionH>
                <wp:positionV relativeFrom="paragraph">
                  <wp:posOffset>661988</wp:posOffset>
                </wp:positionV>
                <wp:extent cx="7319963" cy="975360"/>
                <wp:effectExtent l="0" t="0" r="14605" b="15240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9963" cy="975360"/>
                          <a:chOff x="0" y="0"/>
                          <a:chExt cx="7543800" cy="975451"/>
                        </a:xfrm>
                      </wpg:grpSpPr>
                      <wps:wsp>
                        <wps:cNvPr id="38" name="Forma libre 44"/>
                        <wps:cNvSpPr>
                          <a:spLocks/>
                        </wps:cNvSpPr>
                        <wps:spPr bwMode="auto">
                          <a:xfrm>
                            <a:off x="0" y="174172"/>
                            <a:ext cx="7540625" cy="664845"/>
                          </a:xfrm>
                          <a:custGeom>
                            <a:avLst/>
                            <a:gdLst>
                              <a:gd name="T0" fmla="*/ 0 w 2448"/>
                              <a:gd name="T1" fmla="*/ 215 h 215"/>
                              <a:gd name="T2" fmla="*/ 2448 w 2448"/>
                              <a:gd name="T3" fmla="*/ 108 h 2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8" h="215">
                                <a:moveTo>
                                  <a:pt x="0" y="215"/>
                                </a:moveTo>
                                <a:cubicBezTo>
                                  <a:pt x="947" y="0"/>
                                  <a:pt x="1842" y="35"/>
                                  <a:pt x="2448" y="108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FFFFF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orma libre 45"/>
                        <wps:cNvSpPr>
                          <a:spLocks/>
                        </wps:cNvSpPr>
                        <wps:spPr bwMode="auto">
                          <a:xfrm>
                            <a:off x="0" y="141514"/>
                            <a:ext cx="7543800" cy="772795"/>
                          </a:xfrm>
                          <a:custGeom>
                            <a:avLst/>
                            <a:gdLst>
                              <a:gd name="T0" fmla="*/ 0 w 2449"/>
                              <a:gd name="T1" fmla="*/ 250 h 250"/>
                              <a:gd name="T2" fmla="*/ 2449 w 2449"/>
                              <a:gd name="T3" fmla="*/ 54 h 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9" h="250">
                                <a:moveTo>
                                  <a:pt x="0" y="250"/>
                                </a:moveTo>
                                <a:cubicBezTo>
                                  <a:pt x="938" y="0"/>
                                  <a:pt x="1835" y="2"/>
                                  <a:pt x="2449" y="54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FFFFF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orma libre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40625" cy="736600"/>
                          </a:xfrm>
                          <a:custGeom>
                            <a:avLst/>
                            <a:gdLst>
                              <a:gd name="T0" fmla="*/ 2448 w 2448"/>
                              <a:gd name="T1" fmla="*/ 71 h 238"/>
                              <a:gd name="T2" fmla="*/ 0 w 2448"/>
                              <a:gd name="T3" fmla="*/ 238 h 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8" h="238">
                                <a:moveTo>
                                  <a:pt x="2448" y="71"/>
                                </a:moveTo>
                                <a:cubicBezTo>
                                  <a:pt x="1835" y="12"/>
                                  <a:pt x="939" y="0"/>
                                  <a:pt x="0" y="238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FB32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orma libre 47"/>
                        <wps:cNvSpPr>
                          <a:spLocks/>
                        </wps:cNvSpPr>
                        <wps:spPr bwMode="auto">
                          <a:xfrm>
                            <a:off x="0" y="108857"/>
                            <a:ext cx="7540625" cy="732790"/>
                          </a:xfrm>
                          <a:custGeom>
                            <a:avLst/>
                            <a:gdLst>
                              <a:gd name="T0" fmla="*/ 0 w 2448"/>
                              <a:gd name="T1" fmla="*/ 237 h 237"/>
                              <a:gd name="T2" fmla="*/ 2448 w 2448"/>
                              <a:gd name="T3" fmla="*/ 75 h 2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8" h="237">
                                <a:moveTo>
                                  <a:pt x="0" y="237"/>
                                </a:moveTo>
                                <a:cubicBezTo>
                                  <a:pt x="940" y="0"/>
                                  <a:pt x="1835" y="15"/>
                                  <a:pt x="2448" y="75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FFFFFE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orma libre 48"/>
                        <wps:cNvSpPr>
                          <a:spLocks/>
                        </wps:cNvSpPr>
                        <wps:spPr bwMode="auto">
                          <a:xfrm>
                            <a:off x="0" y="239486"/>
                            <a:ext cx="7540625" cy="735965"/>
                          </a:xfrm>
                          <a:custGeom>
                            <a:avLst/>
                            <a:gdLst>
                              <a:gd name="T0" fmla="*/ 0 w 2448"/>
                              <a:gd name="T1" fmla="*/ 238 h 238"/>
                              <a:gd name="T2" fmla="*/ 2448 w 2448"/>
                              <a:gd name="T3" fmla="*/ 70 h 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48" h="238">
                                <a:moveTo>
                                  <a:pt x="0" y="238"/>
                                </a:moveTo>
                                <a:cubicBezTo>
                                  <a:pt x="939" y="0"/>
                                  <a:pt x="1834" y="12"/>
                                  <a:pt x="2448" y="70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FB32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E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group id="Grupo 50" style="position:absolute;margin-left:0;margin-top:52.15pt;width:576.4pt;height:76.8pt;z-index:251657215;mso-position-horizontal:left;mso-position-horizontal-relative:margin;mso-width-relative:margin" coordsize="75438,9754" o:spid="_x0000_s1026" w14:anchorId="636B9F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">
                <v:shape id="Forma libre 44" style="position:absolute;top:1741;width:75406;height:6649;visibility:visible;mso-wrap-style:square;v-text-anchor:top" coordsize="2448,215" o:spid="_x0000_s1027" filled="f" fillcolor="#fffffe" strokecolor="#fffffe" strokeweight=".5pt" path="m,215c947,,1842,35,2448,10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">
                  <v:stroke joinstyle="miter"/>
                  <v:shadow color="#8c8682"/>
                  <v:path arrowok="t" o:connecttype="custom" o:connectlocs="0,664845;7540625,333969" o:connectangles="0,0"/>
                </v:shape>
                <v:shape id="Forma libre 45" style="position:absolute;top:1415;width:75438;height:7728;visibility:visible;mso-wrap-style:square;v-text-anchor:top" coordsize="2449,250" o:spid="_x0000_s1028" filled="f" fillcolor="#fffffe" strokecolor="#fffffe" strokeweight=".5pt" path="m,250c938,,1835,2,2449,5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">
                  <v:stroke joinstyle="miter"/>
                  <v:shadow color="#8c8682"/>
                  <v:path arrowok="t" o:connecttype="custom" o:connectlocs="0,772795;7543800,166924" o:connectangles="0,0"/>
                </v:shape>
                <v:shape id="Forma libre 46" style="position:absolute;width:75406;height:7366;visibility:visible;mso-wrap-style:square;v-text-anchor:top" coordsize="2448,238" o:spid="_x0000_s1029" filled="f" fillcolor="#fffffe" strokecolor="#efb32f" strokeweight=".5pt" path="m2448,71c1835,12,939,,,23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">
                  <v:stroke joinstyle="miter"/>
                  <v:shadow color="#8c8682"/>
                  <v:path arrowok="t" o:connecttype="custom" o:connectlocs="7540625,219742;0,736600" o:connectangles="0,0"/>
                </v:shape>
                <v:shape id="Forma libre 47" style="position:absolute;top:1088;width:75406;height:7328;visibility:visible;mso-wrap-style:square;v-text-anchor:top" coordsize="2448,237" o:spid="_x0000_s1030" filled="f" fillcolor="#fffffe" strokecolor="#fffffe" strokeweight=".5pt" path="m,237c940,,1835,15,2448,7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">
                  <v:stroke joinstyle="miter"/>
                  <v:shadow color="#8c8682"/>
                  <v:path arrowok="t" o:connecttype="custom" o:connectlocs="0,732790;7540625,231896" o:connectangles="0,0"/>
                </v:shape>
                <v:shape id="Forma libre 48" style="position:absolute;top:2394;width:75406;height:7360;visibility:visible;mso-wrap-style:square;v-text-anchor:top" coordsize="2448,238" o:spid="_x0000_s1031" filled="f" fillcolor="#fffffe" strokecolor="#efb32f" strokeweight=".5pt" path="m,238c939,,1834,12,2448,7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">
                  <v:stroke joinstyle="miter"/>
                  <v:shadow color="#8c8682"/>
                  <v:path arrowok="t" o:connecttype="custom" o:connectlocs="0,735965;7540625,216460" o:connectangles="0,0"/>
                </v:shape>
                <w10:wrap anchorx="margin"/>
              </v:group>
            </w:pict>
          </mc:Fallback>
        </mc:AlternateContent>
      </w:r>
      <w:r w:rsidR="0040112A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E23BFC" wp14:editId="2D00E33B">
                <wp:simplePos x="0" y="0"/>
                <wp:positionH relativeFrom="margin">
                  <wp:align>right</wp:align>
                </wp:positionH>
                <wp:positionV relativeFrom="paragraph">
                  <wp:posOffset>590550</wp:posOffset>
                </wp:positionV>
                <wp:extent cx="2593975" cy="2675890"/>
                <wp:effectExtent l="0" t="0" r="0" b="0"/>
                <wp:wrapNone/>
                <wp:docPr id="1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3975" cy="267589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rect id="Rectángulo 3" style="position:absolute;margin-left:153.05pt;margin-top:46.5pt;width:204.25pt;height:210.7pt;z-index:2516208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spid="_x0000_s1026" fillcolor="#70ad47 [3209]" stroked="f" w14:anchorId="070A90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">
                <v:textbox inset="2.88pt,2.88pt,2.88pt,2.88pt"/>
                <w10:wrap anchorx="margin"/>
              </v:rect>
            </w:pict>
          </mc:Fallback>
        </mc:AlternateContent>
      </w:r>
    </w:p>
    <w:p w:rsidRPr="000B2D53" w:rsidR="000B2D53" w:rsidP="000B2D53" w:rsidRDefault="000B2D53" w14:paraId="0DE8D0A8" w14:textId="77777777"/>
    <w:p w:rsidRPr="000B2D53" w:rsidR="000B2D53" w:rsidP="000B2D53" w:rsidRDefault="000B2D53" w14:paraId="16DC819D" w14:textId="77777777"/>
    <w:p w:rsidRPr="000B2D53" w:rsidR="000B2D53" w:rsidP="000B2D53" w:rsidRDefault="000B2D53" w14:paraId="571E18EC" w14:textId="77777777"/>
    <w:p w:rsidRPr="000B2D53" w:rsidR="000B2D53" w:rsidP="000B2D53" w:rsidRDefault="000B2D53" w14:paraId="2BADBA9E" w14:textId="77777777"/>
    <w:p w:rsidRPr="000B2D53" w:rsidR="000B2D53" w:rsidP="000B2D53" w:rsidRDefault="000B2D53" w14:paraId="342A0CD9" w14:textId="77777777"/>
    <w:p w:rsidRPr="000B2D53" w:rsidR="000B2D53" w:rsidP="000B2D53" w:rsidRDefault="000B2D53" w14:paraId="2616FC77" w14:textId="77777777"/>
    <w:p w:rsidRPr="000B2D53" w:rsidR="000B2D53" w:rsidP="000B2D53" w:rsidRDefault="000B2D53" w14:paraId="65FC6215" w14:textId="77777777"/>
    <w:p w:rsidR="000B2D53" w:rsidP="000B2D53" w:rsidRDefault="000B2D53" w14:paraId="57426BA2" w14:textId="77777777"/>
    <w:p w:rsidR="000B2D53" w:rsidP="000B2D53" w:rsidRDefault="000B2D53" w14:paraId="5C9FCE6D" w14:textId="77777777"/>
    <w:p w:rsidR="000B2D53" w:rsidP="000B2D53" w:rsidRDefault="000B2D53" w14:paraId="3384E5BA" w14:textId="77777777"/>
    <w:p w:rsidR="000B2D53" w:rsidP="000B2D53" w:rsidRDefault="000B2D53" w14:paraId="6E39E1A9" w14:textId="77777777"/>
    <w:p w:rsidR="000B2D53" w:rsidP="000B2D53" w:rsidRDefault="000B2D53" w14:paraId="4CDC9BBE" w14:textId="77777777"/>
    <w:p w:rsidR="000B2D53" w:rsidP="000B2D53" w:rsidRDefault="000B2D53" w14:paraId="7AC76D03" w14:textId="77777777"/>
    <w:p w:rsidR="000B2D53" w:rsidP="000B2D53" w:rsidRDefault="000B2D53" w14:paraId="5FF86F00" w14:textId="77777777"/>
    <w:p w:rsidR="000B2D53" w:rsidP="000B2D53" w:rsidRDefault="000B2D53" w14:paraId="6BD3A87E" w14:textId="3E75E946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6E23BE6" wp14:editId="265CB3CB">
                <wp:simplePos x="0" y="0"/>
                <wp:positionH relativeFrom="margin">
                  <wp:align>left</wp:align>
                </wp:positionH>
                <wp:positionV relativeFrom="paragraph">
                  <wp:posOffset>48757</wp:posOffset>
                </wp:positionV>
                <wp:extent cx="6324600" cy="5591175"/>
                <wp:effectExtent l="0" t="0" r="0" b="9525"/>
                <wp:wrapNone/>
                <wp:docPr id="44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559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D5318" w:rsidP="000B2D53" w:rsidRDefault="000B2D53" w14:paraId="6AAF08B7" w14:textId="00345AF8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</w:pPr>
                            <w:r w:rsidRPr="000B2D5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</w:rPr>
                              <w:t>Objetivo:</w:t>
                            </w:r>
                            <w:r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  <w:t xml:space="preserve"> E</w:t>
                            </w: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  <w:t xml:space="preserve">ntregar y demostrar un entorno de infraestructura completamente funcional para procesar la meta semanal de los </w:t>
                            </w:r>
                            <w:r w:rsidR="00A06C0F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</w:rPr>
                              <w:t>125</w:t>
                            </w:r>
                            <w:r w:rsidRPr="000B2D5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</w:rPr>
                              <w:t xml:space="preserve"> libros</w:t>
                            </w: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  <w:t xml:space="preserve">. Almacenaremos </w:t>
                            </w:r>
                            <w:r w:rsidRPr="000B2D5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</w:rPr>
                              <w:t>texto plano (.</w:t>
                            </w:r>
                            <w:proofErr w:type="spellStart"/>
                            <w:r w:rsidRPr="000B2D5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</w:rPr>
                              <w:t>txt</w:t>
                            </w:r>
                            <w:proofErr w:type="spellEnd"/>
                            <w:r w:rsidRPr="000B2D5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</w:rPr>
                              <w:t>)</w:t>
                            </w: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  <w:t>, por lo que el pipeline debe automatizar el guardado directo en la base de datos sin depender de archivos de imagen.</w:t>
                            </w:r>
                          </w:p>
                          <w:p w:rsidR="007E5B7B" w:rsidP="000B2D53" w:rsidRDefault="007E5B7B" w14:paraId="6B6D0A3C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</w:pPr>
                          </w:p>
                          <w:p w:rsidR="007E5B7B" w:rsidP="000B2D53" w:rsidRDefault="000B2D53" w14:paraId="017E3733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  <w:t xml:space="preserve">Entregables: </w:t>
                            </w:r>
                          </w:p>
                          <w:p w:rsidR="007E5B7B" w:rsidP="000B2D53" w:rsidRDefault="007E5B7B" w14:paraId="5C7CA4C8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</w:pPr>
                          </w:p>
                          <w:p w:rsidR="000B2D53" w:rsidP="007E5B7B" w:rsidRDefault="000B2D53" w14:paraId="136529CA" w14:textId="46373D27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5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E5B7B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Arquitectura y Modelo de Datos (JSON)</w:t>
                            </w:r>
                          </w:p>
                          <w:p w:rsidRPr="007E5B7B" w:rsidR="007E5B7B" w:rsidP="007E5B7B" w:rsidRDefault="007E5B7B" w14:paraId="6595FDD2" w14:textId="77777777">
                            <w:pPr>
                              <w:pStyle w:val="ListParagraph"/>
                              <w:widowControl w:val="0"/>
                              <w:spacing w:line="320" w:lineRule="exact"/>
                              <w:ind w:left="108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Pr="000B2D53" w:rsidR="000B2D53" w:rsidP="000B2D53" w:rsidRDefault="000B2D53" w14:paraId="2B00F6A9" w14:textId="77777777">
                            <w:pPr>
                              <w:widowControl w:val="0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Presentar el archivo de plantilla </w:t>
                            </w:r>
                            <w:proofErr w:type="spellStart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modelo_libro.json</w:t>
                            </w:r>
                            <w:proofErr w:type="spellEnd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definitivo que se usará en la base de datos.</w:t>
                            </w:r>
                          </w:p>
                          <w:p w:rsidRPr="000B2D53" w:rsidR="000B2D53" w:rsidP="000B2D53" w:rsidRDefault="000B2D53" w14:paraId="5F0387C9" w14:textId="77777777">
                            <w:pPr>
                              <w:widowControl w:val="0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El documento debe estar estructurado jerárquicamente utilizando un diseño de </w:t>
                            </w:r>
                            <w:r w:rsidRPr="000B2D5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documentos embebidos en MongoDB</w:t>
                            </w: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.</w:t>
                            </w:r>
                          </w:p>
                          <w:p w:rsidRPr="000B2D53" w:rsidR="000B2D53" w:rsidP="000B2D53" w:rsidRDefault="000B2D53" w14:paraId="257D146B" w14:textId="77777777">
                            <w:pPr>
                              <w:widowControl w:val="0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Debe incluir de forma obligatoria:</w:t>
                            </w:r>
                          </w:p>
                          <w:p w:rsidRPr="000B2D53" w:rsidR="000B2D53" w:rsidP="000B2D53" w:rsidRDefault="000B2D53" w14:paraId="4A852403" w14:textId="77777777">
                            <w:pPr>
                              <w:widowControl w:val="0"/>
                              <w:numPr>
                                <w:ilvl w:val="1"/>
                                <w:numId w:val="5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Metadatos generales del libro.</w:t>
                            </w:r>
                          </w:p>
                          <w:p w:rsidRPr="000B2D53" w:rsidR="000B2D53" w:rsidP="000B2D53" w:rsidRDefault="000B2D53" w14:paraId="70C36A71" w14:textId="77777777">
                            <w:pPr>
                              <w:widowControl w:val="0"/>
                              <w:numPr>
                                <w:ilvl w:val="1"/>
                                <w:numId w:val="5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Un arreglo independiente para los capítulos (</w:t>
                            </w:r>
                            <w:proofErr w:type="spellStart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capitulos</w:t>
                            </w:r>
                            <w:proofErr w:type="spellEnd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).</w:t>
                            </w:r>
                          </w:p>
                          <w:p w:rsidRPr="000B2D53" w:rsidR="000B2D53" w:rsidP="000B2D53" w:rsidRDefault="000B2D53" w14:paraId="13D76BB6" w14:textId="77777777">
                            <w:pPr>
                              <w:widowControl w:val="0"/>
                              <w:numPr>
                                <w:ilvl w:val="1"/>
                                <w:numId w:val="5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Un arreglo para las páginas (paginas), donde cada objeto contenga el </w:t>
                            </w:r>
                            <w:proofErr w:type="spellStart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string</w:t>
                            </w:r>
                            <w:proofErr w:type="spellEnd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con el texto completo extraído de esa página.</w:t>
                            </w:r>
                          </w:p>
                          <w:p w:rsidRPr="000B2D53" w:rsidR="000B2D53" w:rsidP="000B2D53" w:rsidRDefault="000B2D53" w14:paraId="4A4BE5EE" w14:textId="77777777">
                            <w:pPr>
                              <w:widowControl w:val="0"/>
                              <w:numPr>
                                <w:ilvl w:val="1"/>
                                <w:numId w:val="5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Campos automáticos de control y analítica (</w:t>
                            </w:r>
                            <w:proofErr w:type="spellStart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conteo_palabras</w:t>
                            </w:r>
                            <w:proofErr w:type="spellEnd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por página y </w:t>
                            </w:r>
                            <w:proofErr w:type="spellStart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caracteres_totales</w:t>
                            </w:r>
                            <w:proofErr w:type="spellEnd"/>
                            <w:r w:rsidRPr="000B2D5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por libro).</w:t>
                            </w:r>
                          </w:p>
                          <w:p w:rsidR="000B2D53" w:rsidP="000B2D53" w:rsidRDefault="000B2D53" w14:paraId="53B49E19" w14:textId="5CC0B9DF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</w:pPr>
                          </w:p>
                          <w:p w:rsidRPr="000B2D53" w:rsidR="000B2D53" w:rsidP="000B2D53" w:rsidRDefault="000B2D53" w14:paraId="580B9182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shape id="Cuadro de texto 37" style="position:absolute;margin-left:0;margin-top:3.85pt;width:498pt;height:440.25pt;z-index:251646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spid="_x0000_s1030" filled="f" fillcolor="#fffffe" stroked="f" strokecolor="#212120" insetpen="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" w14:anchorId="66E23BE6">
                <v:textbox inset="2.88pt,2.88pt,2.88pt,2.88pt">
                  <w:txbxContent>
                    <w:p w:rsidR="001D5318" w:rsidP="000B2D53" w:rsidRDefault="000B2D53" w14:paraId="6AAF08B7" w14:textId="00345AF8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</w:pPr>
                      <w:r w:rsidRPr="000B2D5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</w:rPr>
                        <w:t>Objetivo:</w:t>
                      </w:r>
                      <w:r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  <w:t xml:space="preserve"> E</w:t>
                      </w: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  <w:t xml:space="preserve">ntregar y demostrar un entorno de infraestructura completamente funcional para procesar la meta semanal de los </w:t>
                      </w:r>
                      <w:r w:rsidR="00A06C0F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</w:rPr>
                        <w:t>125</w:t>
                      </w:r>
                      <w:r w:rsidRPr="000B2D5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</w:rPr>
                        <w:t xml:space="preserve"> libros</w:t>
                      </w: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  <w:t xml:space="preserve">. Almacenaremos </w:t>
                      </w:r>
                      <w:r w:rsidRPr="000B2D5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</w:rPr>
                        <w:t>texto plano (.</w:t>
                      </w:r>
                      <w:proofErr w:type="spellStart"/>
                      <w:r w:rsidRPr="000B2D5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</w:rPr>
                        <w:t>txt</w:t>
                      </w:r>
                      <w:proofErr w:type="spellEnd"/>
                      <w:r w:rsidRPr="000B2D5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</w:rPr>
                        <w:t>)</w:t>
                      </w: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  <w:t>, por lo que el pipeline debe automatizar el guardado directo en la base de datos sin depender de archivos de imagen.</w:t>
                      </w:r>
                    </w:p>
                    <w:p w:rsidR="007E5B7B" w:rsidP="000B2D53" w:rsidRDefault="007E5B7B" w14:paraId="6B6D0A3C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</w:pPr>
                    </w:p>
                    <w:p w:rsidR="007E5B7B" w:rsidP="000B2D53" w:rsidRDefault="000B2D53" w14:paraId="017E3733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  <w:t xml:space="preserve">Entregables: </w:t>
                      </w:r>
                    </w:p>
                    <w:p w:rsidR="007E5B7B" w:rsidP="000B2D53" w:rsidRDefault="007E5B7B" w14:paraId="5C7CA4C8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</w:pPr>
                    </w:p>
                    <w:p w:rsidR="000B2D53" w:rsidP="007E5B7B" w:rsidRDefault="000B2D53" w14:paraId="136529CA" w14:textId="46373D27">
                      <w:pPr>
                        <w:pStyle w:val="Prrafodelista"/>
                        <w:widowControl w:val="0"/>
                        <w:numPr>
                          <w:ilvl w:val="0"/>
                          <w:numId w:val="15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E5B7B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Arquitectura y Modelo de Datos (JSON)</w:t>
                      </w:r>
                    </w:p>
                    <w:p w:rsidRPr="007E5B7B" w:rsidR="007E5B7B" w:rsidP="007E5B7B" w:rsidRDefault="007E5B7B" w14:paraId="6595FDD2" w14:textId="77777777">
                      <w:pPr>
                        <w:pStyle w:val="Prrafodelista"/>
                        <w:widowControl w:val="0"/>
                        <w:spacing w:line="320" w:lineRule="exact"/>
                        <w:ind w:left="1080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Pr="000B2D53" w:rsidR="000B2D53" w:rsidP="000B2D53" w:rsidRDefault="000B2D53" w14:paraId="2B00F6A9" w14:textId="77777777">
                      <w:pPr>
                        <w:widowControl w:val="0"/>
                        <w:numPr>
                          <w:ilvl w:val="0"/>
                          <w:numId w:val="5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Presentar el archivo de plantilla </w:t>
                      </w:r>
                      <w:proofErr w:type="spellStart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modelo_</w:t>
                      </w:r>
                      <w:proofErr w:type="gramStart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libro.json</w:t>
                      </w:r>
                      <w:proofErr w:type="spellEnd"/>
                      <w:proofErr w:type="gramEnd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definitivo que se usará en la base de datos.</w:t>
                      </w:r>
                    </w:p>
                    <w:p w:rsidRPr="000B2D53" w:rsidR="000B2D53" w:rsidP="000B2D53" w:rsidRDefault="000B2D53" w14:paraId="5F0387C9" w14:textId="77777777">
                      <w:pPr>
                        <w:widowControl w:val="0"/>
                        <w:numPr>
                          <w:ilvl w:val="0"/>
                          <w:numId w:val="5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El documento debe estar estructurado jerárquicamente utilizando un diseño de </w:t>
                      </w:r>
                      <w:r w:rsidRPr="000B2D5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documentos embebidos en MongoDB</w:t>
                      </w: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.</w:t>
                      </w:r>
                    </w:p>
                    <w:p w:rsidRPr="000B2D53" w:rsidR="000B2D53" w:rsidP="000B2D53" w:rsidRDefault="000B2D53" w14:paraId="257D146B" w14:textId="77777777">
                      <w:pPr>
                        <w:widowControl w:val="0"/>
                        <w:numPr>
                          <w:ilvl w:val="0"/>
                          <w:numId w:val="5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Debe incluir de forma obligatoria:</w:t>
                      </w:r>
                    </w:p>
                    <w:p w:rsidRPr="000B2D53" w:rsidR="000B2D53" w:rsidP="000B2D53" w:rsidRDefault="000B2D53" w14:paraId="4A852403" w14:textId="77777777">
                      <w:pPr>
                        <w:widowControl w:val="0"/>
                        <w:numPr>
                          <w:ilvl w:val="1"/>
                          <w:numId w:val="5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Metadatos generales del libro.</w:t>
                      </w:r>
                    </w:p>
                    <w:p w:rsidRPr="000B2D53" w:rsidR="000B2D53" w:rsidP="000B2D53" w:rsidRDefault="000B2D53" w14:paraId="70C36A71" w14:textId="77777777">
                      <w:pPr>
                        <w:widowControl w:val="0"/>
                        <w:numPr>
                          <w:ilvl w:val="1"/>
                          <w:numId w:val="5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Un arreglo independiente para los capítulos (</w:t>
                      </w:r>
                      <w:proofErr w:type="spellStart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capitulos</w:t>
                      </w:r>
                      <w:proofErr w:type="spellEnd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).</w:t>
                      </w:r>
                    </w:p>
                    <w:p w:rsidRPr="000B2D53" w:rsidR="000B2D53" w:rsidP="000B2D53" w:rsidRDefault="000B2D53" w14:paraId="13D76BB6" w14:textId="77777777">
                      <w:pPr>
                        <w:widowControl w:val="0"/>
                        <w:numPr>
                          <w:ilvl w:val="1"/>
                          <w:numId w:val="5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Un arreglo para las páginas (paginas), donde cada objeto contenga el </w:t>
                      </w:r>
                      <w:proofErr w:type="spellStart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string</w:t>
                      </w:r>
                      <w:proofErr w:type="spellEnd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con el texto completo extraído de esa página.</w:t>
                      </w:r>
                    </w:p>
                    <w:p w:rsidRPr="000B2D53" w:rsidR="000B2D53" w:rsidP="000B2D53" w:rsidRDefault="000B2D53" w14:paraId="4A4BE5EE" w14:textId="77777777">
                      <w:pPr>
                        <w:widowControl w:val="0"/>
                        <w:numPr>
                          <w:ilvl w:val="1"/>
                          <w:numId w:val="5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Campos automáticos de control y analítica (</w:t>
                      </w:r>
                      <w:proofErr w:type="spellStart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conteo_palabras</w:t>
                      </w:r>
                      <w:proofErr w:type="spellEnd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por página y </w:t>
                      </w:r>
                      <w:proofErr w:type="spellStart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caracteres_totales</w:t>
                      </w:r>
                      <w:proofErr w:type="spellEnd"/>
                      <w:r w:rsidRPr="000B2D5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por libro).</w:t>
                      </w:r>
                    </w:p>
                    <w:p w:rsidR="000B2D53" w:rsidP="000B2D53" w:rsidRDefault="000B2D53" w14:paraId="53B49E19" w14:textId="5CC0B9DF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</w:pPr>
                    </w:p>
                    <w:p w:rsidRPr="000B2D53" w:rsidR="000B2D53" w:rsidP="000B2D53" w:rsidRDefault="000B2D53" w14:paraId="580B9182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B2D53" w:rsidP="000B2D53" w:rsidRDefault="000B2D53" w14:paraId="710B7F8A" w14:textId="51F90A54"/>
    <w:p w:rsidR="000B2D53" w:rsidP="000B2D53" w:rsidRDefault="000B2D53" w14:paraId="736CDF29" w14:textId="77777777"/>
    <w:p w:rsidR="000B2D53" w:rsidP="000B2D53" w:rsidRDefault="000B2D53" w14:paraId="27E0D897" w14:textId="1274AD61"/>
    <w:p w:rsidR="000B2D53" w:rsidP="000B2D53" w:rsidRDefault="000B2D53" w14:paraId="30429E31" w14:textId="7B92A73A"/>
    <w:p w:rsidR="000B2D53" w:rsidP="000B2D53" w:rsidRDefault="000B2D53" w14:paraId="6689F6AE" w14:textId="236AF577"/>
    <w:p w:rsidR="000B2D53" w:rsidP="000B2D53" w:rsidRDefault="000B2D53" w14:paraId="268A80CF" w14:textId="77777777"/>
    <w:p w:rsidR="000B2D53" w:rsidP="000B2D53" w:rsidRDefault="000B2D53" w14:paraId="7F6B1EE8" w14:textId="4EB80240"/>
    <w:p w:rsidR="000B2D53" w:rsidP="000B2D53" w:rsidRDefault="000B2D53" w14:paraId="13A7363F" w14:textId="6789276B"/>
    <w:p w:rsidR="000B2D53" w:rsidP="000B2D53" w:rsidRDefault="000B2D53" w14:paraId="689C44D3" w14:textId="77777777"/>
    <w:p w:rsidR="2A7928AE" w:rsidRDefault="2A7928AE" w14:paraId="19223044" w14:textId="6812A82E"/>
    <w:p w:rsidR="000B2D53" w:rsidP="000B2D53" w:rsidRDefault="000B2D53" w14:paraId="521382E6" w14:textId="71E45136"/>
    <w:p w:rsidR="000B2D53" w:rsidP="000B2D53" w:rsidRDefault="000B2D53" w14:paraId="5AE1EDBA" w14:textId="0EFF7E6E"/>
    <w:p w:rsidR="000B2D53" w:rsidP="000B2D53" w:rsidRDefault="000B2D53" w14:paraId="02EA0795" w14:textId="01D58DA1"/>
    <w:p w:rsidR="000B2D53" w:rsidP="000B2D53" w:rsidRDefault="000B2D53" w14:paraId="735C3B48" w14:textId="77777777"/>
    <w:p w:rsidR="000B2D53" w:rsidP="000B2D53" w:rsidRDefault="000B2D53" w14:paraId="2AA8D0B0" w14:textId="2F09D7DC"/>
    <w:p w:rsidR="000B2D53" w:rsidP="000B2D53" w:rsidRDefault="000B2D53" w14:paraId="18AE637B" w14:textId="77777777"/>
    <w:p w:rsidR="000B2D53" w:rsidP="000B2D53" w:rsidRDefault="000B2D53" w14:paraId="117F6AEC" w14:textId="77777777"/>
    <w:p w:rsidR="000B2D53" w:rsidP="000B2D53" w:rsidRDefault="000B2D53" w14:paraId="04F8324A" w14:textId="1BCB3A70"/>
    <w:p w:rsidR="000B2D53" w:rsidP="000B2D53" w:rsidRDefault="000B2D53" w14:paraId="6CE5FAB2" w14:textId="77777777"/>
    <w:p w:rsidR="000B2D53" w:rsidP="000B2D53" w:rsidRDefault="000B2D53" w14:paraId="2871885E" w14:textId="6A14D1DD"/>
    <w:p w:rsidR="000B2D53" w:rsidP="000B2D53" w:rsidRDefault="000B2D53" w14:paraId="7C3E0AE2" w14:textId="771A8018"/>
    <w:p w:rsidR="000B2D53" w:rsidP="000B2D53" w:rsidRDefault="007E5B7B" w14:paraId="3F536BB5" w14:textId="56B673B3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7FCD12F" wp14:editId="17868CD4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6337189" cy="8913412"/>
                <wp:effectExtent l="0" t="0" r="6985" b="2540"/>
                <wp:wrapNone/>
                <wp:docPr id="867428905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189" cy="8913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E5B7B" w:rsidP="007E5B7B" w:rsidRDefault="007E5B7B" w14:paraId="68AE6426" w14:textId="1228816A">
                            <w:pPr>
                              <w:pStyle w:val="ListParagraph"/>
                              <w:widowControl w:val="0"/>
                              <w:spacing w:line="320" w:lineRule="exact"/>
                              <w:ind w:left="108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E5B7B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2. Infraestructura en la Nube</w:t>
                            </w:r>
                          </w:p>
                          <w:p w:rsidRPr="007E5B7B" w:rsidR="007E5B7B" w:rsidP="007E5B7B" w:rsidRDefault="007E5B7B" w14:paraId="6D99C29D" w14:textId="77777777">
                            <w:pPr>
                              <w:pStyle w:val="ListParagraph"/>
                              <w:widowControl w:val="0"/>
                              <w:spacing w:line="320" w:lineRule="exact"/>
                              <w:ind w:left="108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Pr="007E5B7B" w:rsidR="007E5B7B" w:rsidP="007E5B7B" w:rsidRDefault="007E5B7B" w14:paraId="0544FAC6" w14:textId="77777777">
                            <w:pPr>
                              <w:widowControl w:val="0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Configurar una base de datos activa en la nube utilizando MongoDB Atlas (Capa gratuita M0).</w:t>
                            </w:r>
                          </w:p>
                          <w:p w:rsidRPr="007E5B7B" w:rsidR="007E5B7B" w:rsidP="007E5B7B" w:rsidRDefault="007E5B7B" w14:paraId="42551FCC" w14:textId="77777777">
                            <w:pPr>
                              <w:widowControl w:val="0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Todos los integrantes del equipo deben tener acceso de lectura/escritura al clúster.</w:t>
                            </w:r>
                          </w:p>
                          <w:p w:rsidR="007E5B7B" w:rsidP="007E5B7B" w:rsidRDefault="007E5B7B" w14:paraId="56B1B2D8" w14:textId="77777777">
                            <w:pPr>
                              <w:widowControl w:val="0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Seguridad: Las credenciales de acceso a la base de datos deberán estar protegidas obligatoriamente en un archivo local .</w:t>
                            </w:r>
                            <w:proofErr w:type="spellStart"/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env</w:t>
                            </w:r>
                            <w:proofErr w:type="spellEnd"/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. Queda estrictamente prohibido dejar contraseñas expuestas en el código fuente.</w:t>
                            </w:r>
                          </w:p>
                          <w:p w:rsidR="007E5B7B" w:rsidP="007E5B7B" w:rsidRDefault="007E5B7B" w14:paraId="484A999F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="007E5B7B" w:rsidP="007E5B7B" w:rsidRDefault="007E5B7B" w14:paraId="13B44303" w14:textId="7B8A5B37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6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E5B7B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Pipeline de Automatización (Script de Bulk </w:t>
                            </w:r>
                            <w:proofErr w:type="spellStart"/>
                            <w:r w:rsidRPr="007E5B7B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Upload</w:t>
                            </w:r>
                            <w:proofErr w:type="spellEnd"/>
                            <w:r w:rsidRPr="007E5B7B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)</w:t>
                            </w:r>
                          </w:p>
                          <w:p w:rsidRPr="007E5B7B" w:rsidR="007E5B7B" w:rsidP="007E5B7B" w:rsidRDefault="007E5B7B" w14:paraId="33E80C71" w14:textId="77777777">
                            <w:pPr>
                              <w:pStyle w:val="ListParagraph"/>
                              <w:widowControl w:val="0"/>
                              <w:spacing w:line="320" w:lineRule="exact"/>
                              <w:ind w:left="144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Pr="007E5B7B" w:rsidR="007E5B7B" w:rsidP="007E5B7B" w:rsidRDefault="001F1318" w14:paraId="057B7314" w14:textId="31349C2C">
                            <w:pPr>
                              <w:widowControl w:val="0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Presentar</w:t>
                            </w:r>
                            <w:r w:rsidRPr="007E5B7B" w:rsid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un script ejecutable en </w:t>
                            </w:r>
                            <w:r w:rsidRPr="007E5B7B" w:rsidR="007E5B7B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Python</w:t>
                            </w:r>
                            <w:r w:rsidRPr="007E5B7B" w:rsid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(utilizando </w:t>
                            </w:r>
                            <w:proofErr w:type="spellStart"/>
                            <w:r w:rsidRPr="007E5B7B" w:rsid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pymongo</w:t>
                            </w:r>
                            <w:proofErr w:type="spellEnd"/>
                            <w:r w:rsidRPr="007E5B7B" w:rsid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) capaz de procesar carpetas locales en lote.</w:t>
                            </w:r>
                          </w:p>
                          <w:p w:rsidRPr="007E5B7B" w:rsidR="007E5B7B" w:rsidP="007E5B7B" w:rsidRDefault="007E5B7B" w14:paraId="6BFA8773" w14:textId="77777777">
                            <w:pPr>
                              <w:widowControl w:val="0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El script debe escanear un directorio raíz, leer de forma secuencial y ordenada alfabéticamente los archivos .</w:t>
                            </w:r>
                            <w:proofErr w:type="spellStart"/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txt</w:t>
                            </w:r>
                            <w:proofErr w:type="spellEnd"/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de cada página de un libro, calcular dinámicamente el conteo de palabras e inyectar el JSON unificado en la nube.</w:t>
                            </w:r>
                          </w:p>
                          <w:p w:rsidRPr="007E5B7B" w:rsidR="007E5B7B" w:rsidP="007E5B7B" w:rsidRDefault="007E5B7B" w14:paraId="052B4808" w14:textId="08DCB255">
                            <w:pPr>
                              <w:widowControl w:val="0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Debe</w:t>
                            </w:r>
                            <w:r w:rsidR="007903AA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n</w:t>
                            </w:r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implementar la propiedad </w:t>
                            </w:r>
                            <w:proofErr w:type="spellStart"/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upsert</w:t>
                            </w:r>
                            <w:proofErr w:type="spellEnd"/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=True para evitar duplicidad de registros si el script se ejecuta más de una vez.</w:t>
                            </w:r>
                          </w:p>
                          <w:p w:rsidR="007E5B7B" w:rsidP="007E5B7B" w:rsidRDefault="007E5B7B" w14:paraId="68771B1E" w14:textId="77777777">
                            <w:pPr>
                              <w:widowControl w:val="0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E5B7B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Forzar la lectura de archivos con codificación UTF-8 para evitar errores con caracteres especiales (acentos, diéresis, eñes).</w:t>
                            </w:r>
                          </w:p>
                          <w:p w:rsidRPr="007E5B7B" w:rsidR="007E5B7B" w:rsidP="007E5B7B" w:rsidRDefault="007E5B7B" w14:paraId="31E8273C" w14:textId="77777777">
                            <w:pPr>
                              <w:widowControl w:val="0"/>
                              <w:spacing w:line="320" w:lineRule="exact"/>
                              <w:ind w:left="720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Pr="00586768" w:rsidR="00586768" w:rsidP="00586768" w:rsidRDefault="00586768" w14:paraId="7B00D9C7" w14:textId="7C79C126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6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586768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Estrategia Logística</w:t>
                            </w:r>
                          </w:p>
                          <w:p w:rsidR="00586768" w:rsidP="00586768" w:rsidRDefault="00586768" w14:paraId="6AAFA339" w14:textId="77777777">
                            <w:pPr>
                              <w:widowControl w:val="0"/>
                              <w:numPr>
                                <w:ilvl w:val="0"/>
                                <w:numId w:val="16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586768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Presentar una tabla o tablero Kanban con la asignación clara de qué libros o bloques de procesamiento le corresponden a cada integrante para cumplir la cuota semanal.</w:t>
                            </w:r>
                          </w:p>
                          <w:p w:rsidR="00586768" w:rsidP="00586768" w:rsidRDefault="00586768" w14:paraId="4A086942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Pr="00586768" w:rsidR="00586768" w:rsidP="00586768" w:rsidRDefault="00586768" w14:paraId="017C4801" w14:textId="34CA8C6E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Prueba del profesor: </w:t>
                            </w:r>
                            <w:r w:rsidRPr="00586768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  <w:t xml:space="preserve">Durante la sesión de clase, el equipo debe correr el script frente al profesor procesando </w:t>
                            </w:r>
                            <w:r w:rsidRPr="00586768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</w:rPr>
                              <w:t>un set de prueba de 3 libros completos</w:t>
                            </w:r>
                            <w:r w:rsid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86768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  <w:t>demostrando que los datos impactan inmediatamente en su clúster de MongoDB Atlas sin generar errores en consola.</w:t>
                            </w:r>
                          </w:p>
                          <w:p w:rsidRPr="007E5B7B" w:rsidR="007E5B7B" w:rsidP="007E5B7B" w:rsidRDefault="007E5B7B" w14:paraId="6821634B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="000B2D53" w:rsidP="000B2D53" w:rsidRDefault="000B2D53" w14:paraId="404E5FDA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</w:pPr>
                          </w:p>
                          <w:p w:rsidRPr="000B2D53" w:rsidR="000B2D53" w:rsidP="000B2D53" w:rsidRDefault="000B2D53" w14:paraId="19C016F3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shape id="_x0000_s1031" style="position:absolute;margin-left:0;margin-top:.85pt;width:499pt;height:701.8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filled="f" fillcolor="#fffffe" stroked="f" strokecolor="#212120" insetpen="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" w14:anchorId="37FCD12F">
                <v:textbox inset="2.88pt,2.88pt,2.88pt,2.88pt">
                  <w:txbxContent>
                    <w:p w:rsidR="007E5B7B" w:rsidP="007E5B7B" w:rsidRDefault="007E5B7B" w14:paraId="68AE6426" w14:textId="1228816A">
                      <w:pPr>
                        <w:pStyle w:val="Prrafodelista"/>
                        <w:widowControl w:val="0"/>
                        <w:spacing w:line="320" w:lineRule="exact"/>
                        <w:ind w:left="1080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E5B7B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2. </w:t>
                      </w:r>
                      <w:r w:rsidRPr="007E5B7B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Infraestructura en la Nube</w:t>
                      </w:r>
                    </w:p>
                    <w:p w:rsidRPr="007E5B7B" w:rsidR="007E5B7B" w:rsidP="007E5B7B" w:rsidRDefault="007E5B7B" w14:paraId="6D99C29D" w14:textId="77777777">
                      <w:pPr>
                        <w:pStyle w:val="Prrafodelista"/>
                        <w:widowControl w:val="0"/>
                        <w:spacing w:line="320" w:lineRule="exact"/>
                        <w:ind w:left="1080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Pr="007E5B7B" w:rsidR="007E5B7B" w:rsidP="007E5B7B" w:rsidRDefault="007E5B7B" w14:paraId="0544FAC6" w14:textId="77777777">
                      <w:pPr>
                        <w:widowControl w:val="0"/>
                        <w:numPr>
                          <w:ilvl w:val="0"/>
                          <w:numId w:val="6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Configurar una base de datos activa en la nube utilizando MongoDB Atlas (Capa gratuita M0).</w:t>
                      </w:r>
                    </w:p>
                    <w:p w:rsidRPr="007E5B7B" w:rsidR="007E5B7B" w:rsidP="007E5B7B" w:rsidRDefault="007E5B7B" w14:paraId="42551FCC" w14:textId="77777777">
                      <w:pPr>
                        <w:widowControl w:val="0"/>
                        <w:numPr>
                          <w:ilvl w:val="0"/>
                          <w:numId w:val="6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Todos los integrantes del equipo deben tener acceso de lectura/escritura al clúster.</w:t>
                      </w:r>
                    </w:p>
                    <w:p w:rsidR="007E5B7B" w:rsidP="007E5B7B" w:rsidRDefault="007E5B7B" w14:paraId="56B1B2D8" w14:textId="77777777">
                      <w:pPr>
                        <w:widowControl w:val="0"/>
                        <w:numPr>
                          <w:ilvl w:val="0"/>
                          <w:numId w:val="6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Seguridad: Las credenciales de acceso a la base de datos deberán estar protegidas obligatoriamente en un archivo </w:t>
                      </w:r>
                      <w:proofErr w:type="gramStart"/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local .</w:t>
                      </w:r>
                      <w:proofErr w:type="spellStart"/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env</w:t>
                      </w:r>
                      <w:proofErr w:type="spellEnd"/>
                      <w:proofErr w:type="gramEnd"/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. Queda estrictamente prohibido dejar contraseñas expuestas en el código fuente.</w:t>
                      </w:r>
                    </w:p>
                    <w:p w:rsidR="007E5B7B" w:rsidP="007E5B7B" w:rsidRDefault="007E5B7B" w14:paraId="484A999F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="007E5B7B" w:rsidP="007E5B7B" w:rsidRDefault="007E5B7B" w14:paraId="13B44303" w14:textId="7B8A5B37">
                      <w:pPr>
                        <w:pStyle w:val="Prrafodelista"/>
                        <w:widowControl w:val="0"/>
                        <w:numPr>
                          <w:ilvl w:val="1"/>
                          <w:numId w:val="6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E5B7B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Pipeline de Automatización (Script de Bulk </w:t>
                      </w:r>
                      <w:proofErr w:type="spellStart"/>
                      <w:r w:rsidRPr="007E5B7B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Upload</w:t>
                      </w:r>
                      <w:proofErr w:type="spellEnd"/>
                      <w:r w:rsidRPr="007E5B7B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)</w:t>
                      </w:r>
                    </w:p>
                    <w:p w:rsidRPr="007E5B7B" w:rsidR="007E5B7B" w:rsidP="007E5B7B" w:rsidRDefault="007E5B7B" w14:paraId="33E80C71" w14:textId="77777777">
                      <w:pPr>
                        <w:pStyle w:val="Prrafodelista"/>
                        <w:widowControl w:val="0"/>
                        <w:spacing w:line="320" w:lineRule="exact"/>
                        <w:ind w:left="1440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Pr="007E5B7B" w:rsidR="007E5B7B" w:rsidP="007E5B7B" w:rsidRDefault="001F1318" w14:paraId="057B7314" w14:textId="31349C2C">
                      <w:pPr>
                        <w:widowControl w:val="0"/>
                        <w:numPr>
                          <w:ilvl w:val="0"/>
                          <w:numId w:val="9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Presentar</w:t>
                      </w:r>
                      <w:r w:rsidRPr="007E5B7B" w:rsid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un script ejecutable en </w:t>
                      </w:r>
                      <w:r w:rsidRPr="007E5B7B" w:rsidR="007E5B7B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Python</w:t>
                      </w:r>
                      <w:r w:rsidRPr="007E5B7B" w:rsid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(utilizando </w:t>
                      </w:r>
                      <w:proofErr w:type="spellStart"/>
                      <w:r w:rsidRPr="007E5B7B" w:rsid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pymongo</w:t>
                      </w:r>
                      <w:proofErr w:type="spellEnd"/>
                      <w:r w:rsidRPr="007E5B7B" w:rsid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) capaz de procesar carpetas locales en lote.</w:t>
                      </w:r>
                    </w:p>
                    <w:p w:rsidRPr="007E5B7B" w:rsidR="007E5B7B" w:rsidP="007E5B7B" w:rsidRDefault="007E5B7B" w14:paraId="6BFA8773" w14:textId="77777777">
                      <w:pPr>
                        <w:widowControl w:val="0"/>
                        <w:numPr>
                          <w:ilvl w:val="0"/>
                          <w:numId w:val="9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El script debe escanear un directorio raíz, leer de forma secuencial y ordenada alfabéticamente los archivos .</w:t>
                      </w:r>
                      <w:proofErr w:type="spellStart"/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txt</w:t>
                      </w:r>
                      <w:proofErr w:type="spellEnd"/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de cada página de un libro, calcular dinámicamente el conteo de palabras e inyectar el JSON unificado en la nube.</w:t>
                      </w:r>
                    </w:p>
                    <w:p w:rsidRPr="007E5B7B" w:rsidR="007E5B7B" w:rsidP="007E5B7B" w:rsidRDefault="007E5B7B" w14:paraId="052B4808" w14:textId="08DCB255">
                      <w:pPr>
                        <w:widowControl w:val="0"/>
                        <w:numPr>
                          <w:ilvl w:val="0"/>
                          <w:numId w:val="9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Debe</w:t>
                      </w:r>
                      <w:r w:rsidR="007903AA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n</w:t>
                      </w:r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implementar la propiedad </w:t>
                      </w:r>
                      <w:proofErr w:type="spellStart"/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upsert</w:t>
                      </w:r>
                      <w:proofErr w:type="spellEnd"/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=True para evitar duplicidad de registros si el script se ejecuta más de una vez.</w:t>
                      </w:r>
                    </w:p>
                    <w:p w:rsidR="007E5B7B" w:rsidP="007E5B7B" w:rsidRDefault="007E5B7B" w14:paraId="68771B1E" w14:textId="77777777">
                      <w:pPr>
                        <w:widowControl w:val="0"/>
                        <w:numPr>
                          <w:ilvl w:val="0"/>
                          <w:numId w:val="9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E5B7B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Forzar la lectura de archivos con codificación UTF-8 para evitar errores con caracteres especiales (acentos, diéresis, eñes).</w:t>
                      </w:r>
                    </w:p>
                    <w:p w:rsidRPr="007E5B7B" w:rsidR="007E5B7B" w:rsidP="007E5B7B" w:rsidRDefault="007E5B7B" w14:paraId="31E8273C" w14:textId="77777777">
                      <w:pPr>
                        <w:widowControl w:val="0"/>
                        <w:spacing w:line="320" w:lineRule="exact"/>
                        <w:ind w:left="720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Pr="00586768" w:rsidR="00586768" w:rsidP="00586768" w:rsidRDefault="00586768" w14:paraId="7B00D9C7" w14:textId="7C79C126">
                      <w:pPr>
                        <w:pStyle w:val="Prrafodelista"/>
                        <w:widowControl w:val="0"/>
                        <w:numPr>
                          <w:ilvl w:val="1"/>
                          <w:numId w:val="6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586768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Estrategia Logística</w:t>
                      </w:r>
                    </w:p>
                    <w:p w:rsidR="00586768" w:rsidP="00586768" w:rsidRDefault="00586768" w14:paraId="6AAFA339" w14:textId="77777777">
                      <w:pPr>
                        <w:widowControl w:val="0"/>
                        <w:numPr>
                          <w:ilvl w:val="0"/>
                          <w:numId w:val="16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586768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Presentar una tabla o tablero Kanban con la asignación clara de qué libros o bloques de procesamiento le corresponden a cada integrante para cumplir la cuota semanal.</w:t>
                      </w:r>
                    </w:p>
                    <w:p w:rsidR="00586768" w:rsidP="00586768" w:rsidRDefault="00586768" w14:paraId="4A086942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Pr="00586768" w:rsidR="00586768" w:rsidP="00586768" w:rsidRDefault="00586768" w14:paraId="017C4801" w14:textId="34CA8C6E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Prueba del profesor: </w:t>
                      </w:r>
                      <w:r w:rsidRPr="00586768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  <w:t xml:space="preserve">Durante la sesión de clase, el equipo debe correr el script frente al profesor procesando </w:t>
                      </w:r>
                      <w:r w:rsidRPr="00586768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</w:rPr>
                        <w:t>un set de prueba de 3 libros completos</w:t>
                      </w:r>
                      <w:r w:rsid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</w:rPr>
                        <w:t xml:space="preserve"> </w:t>
                      </w:r>
                      <w:r w:rsidRPr="00586768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  <w:t>demostrando que los datos impactan inmediatamente en su clúster de MongoDB Atlas sin generar errores en consola.</w:t>
                      </w:r>
                    </w:p>
                    <w:p w:rsidRPr="007E5B7B" w:rsidR="007E5B7B" w:rsidP="007E5B7B" w:rsidRDefault="007E5B7B" w14:paraId="6821634B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="000B2D53" w:rsidP="000B2D53" w:rsidRDefault="000B2D53" w14:paraId="404E5FDA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</w:pPr>
                    </w:p>
                    <w:p w:rsidRPr="000B2D53" w:rsidR="000B2D53" w:rsidP="000B2D53" w:rsidRDefault="000B2D53" w14:paraId="19C016F3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B2D53" w:rsidP="000B2D53" w:rsidRDefault="000B2D53" w14:paraId="0B620DCA" w14:textId="79EF7598"/>
    <w:p w:rsidR="000B2D53" w:rsidP="000B2D53" w:rsidRDefault="000B2D53" w14:paraId="63907B2D" w14:textId="1733C781"/>
    <w:p w:rsidR="000B2D53" w:rsidP="000B2D53" w:rsidRDefault="000B2D53" w14:paraId="773DFFE1" w14:textId="26725B5E"/>
    <w:p w:rsidR="000B2D53" w:rsidP="000B2D53" w:rsidRDefault="000B2D53" w14:paraId="114095EC" w14:textId="52B4820A"/>
    <w:p w:rsidR="000B2D53" w:rsidP="000B2D53" w:rsidRDefault="000B2D53" w14:paraId="0126460C" w14:textId="70F17CEF"/>
    <w:p w:rsidR="000B2D53" w:rsidP="000B2D53" w:rsidRDefault="000B2D53" w14:paraId="7687D91F" w14:textId="6276E0FD"/>
    <w:p w:rsidR="000B2D53" w:rsidP="000B2D53" w:rsidRDefault="000B2D53" w14:paraId="52ABC007" w14:textId="5E51302A"/>
    <w:p w:rsidR="000B2D53" w:rsidP="000B2D53" w:rsidRDefault="000B2D53" w14:paraId="73B7FCDA" w14:textId="31333F50"/>
    <w:p w:rsidR="000B2D53" w:rsidP="000B2D53" w:rsidRDefault="000B2D53" w14:paraId="72602639" w14:textId="57D5E89A"/>
    <w:p w:rsidR="000B2D53" w:rsidP="000B2D53" w:rsidRDefault="000B2D53" w14:paraId="43DD6480" w14:textId="4F1B70B9"/>
    <w:p w:rsidR="000B2D53" w:rsidP="000B2D53" w:rsidRDefault="000B2D53" w14:paraId="0F57BE7D" w14:textId="17F69968"/>
    <w:p w:rsidR="000B2D53" w:rsidP="000B2D53" w:rsidRDefault="000B2D53" w14:paraId="33464F17" w14:textId="6A803829"/>
    <w:p w:rsidR="000B2D53" w:rsidP="000B2D53" w:rsidRDefault="000B2D53" w14:paraId="734E1B2F" w14:textId="5EFA862E"/>
    <w:p w:rsidR="000B2D53" w:rsidP="000B2D53" w:rsidRDefault="000B2D53" w14:paraId="3F698864" w14:textId="6C7D9DA4"/>
    <w:p w:rsidR="000B2D53" w:rsidP="000B2D53" w:rsidRDefault="000B2D53" w14:paraId="3E15CD60" w14:textId="113ABC7E"/>
    <w:p w:rsidR="000B2D53" w:rsidP="000B2D53" w:rsidRDefault="000B2D53" w14:paraId="492FA1DE" w14:textId="77777777"/>
    <w:p w:rsidR="000B2D53" w:rsidP="000B2D53" w:rsidRDefault="000B2D53" w14:paraId="13FE2BEB" w14:textId="77777777"/>
    <w:p w:rsidR="000B2D53" w:rsidP="000B2D53" w:rsidRDefault="000B2D53" w14:paraId="08D91664" w14:textId="77777777"/>
    <w:p w:rsidR="000B2D53" w:rsidP="000B2D53" w:rsidRDefault="000B2D53" w14:paraId="32CD5F09" w14:textId="77777777"/>
    <w:p w:rsidR="000B2D53" w:rsidP="000B2D53" w:rsidRDefault="000B2D53" w14:paraId="6A14F10C" w14:textId="77777777"/>
    <w:p w:rsidR="000B2D53" w:rsidP="000B2D53" w:rsidRDefault="000B2D53" w14:paraId="2C8B5024" w14:textId="77777777"/>
    <w:p w:rsidR="000B2D53" w:rsidP="000B2D53" w:rsidRDefault="000B2D53" w14:paraId="2482B814" w14:textId="77777777"/>
    <w:p w:rsidR="000B2D53" w:rsidP="000B2D53" w:rsidRDefault="000B2D53" w14:paraId="3ADA14A4" w14:textId="77777777"/>
    <w:p w:rsidR="000B2D53" w:rsidP="000B2D53" w:rsidRDefault="000B2D53" w14:paraId="27ECA707" w14:textId="77777777"/>
    <w:p w:rsidR="000B2D53" w:rsidP="000B2D53" w:rsidRDefault="000B2D53" w14:paraId="25DC8B81" w14:textId="77777777"/>
    <w:p w:rsidR="000B2D53" w:rsidP="000B2D53" w:rsidRDefault="000B2D53" w14:paraId="7A3BD4B0" w14:textId="77777777"/>
    <w:p w:rsidR="000B2D53" w:rsidP="000B2D53" w:rsidRDefault="000B2D53" w14:paraId="1D8B73F4" w14:textId="77777777"/>
    <w:p w:rsidR="000B2D53" w:rsidP="000B2D53" w:rsidRDefault="000B2D53" w14:paraId="415919B7" w14:textId="77777777"/>
    <w:p w:rsidR="000B2D53" w:rsidP="000B2D53" w:rsidRDefault="000B2D53" w14:paraId="2F93D574" w14:textId="77777777"/>
    <w:p w:rsidR="000B2D53" w:rsidP="000B2D53" w:rsidRDefault="000B2D53" w14:paraId="5CF272F7" w14:textId="77777777"/>
    <w:p w:rsidR="000B2D53" w:rsidP="000B2D53" w:rsidRDefault="000B2D53" w14:paraId="6C1480DE" w14:textId="77777777"/>
    <w:p w:rsidR="000B2D53" w:rsidP="000B2D53" w:rsidRDefault="000B2D53" w14:paraId="57DD8EAB" w14:textId="77777777"/>
    <w:p w:rsidR="000B2D53" w:rsidP="000B2D53" w:rsidRDefault="000B2D53" w14:paraId="2FDAB74E" w14:textId="77777777"/>
    <w:p w:rsidR="000B2D53" w:rsidP="000B2D53" w:rsidRDefault="000B2D53" w14:paraId="2CB8BC3C" w14:textId="77777777"/>
    <w:p w:rsidR="000B2D53" w:rsidP="000B2D53" w:rsidRDefault="000B2D53" w14:paraId="73ECF4D9" w14:textId="613B2B3C"/>
    <w:p w:rsidR="000B2D53" w:rsidP="000B2D53" w:rsidRDefault="00586768" w14:paraId="3E42C77B" w14:textId="57227DA6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3615DD5" wp14:editId="07BABEC3">
                <wp:simplePos x="0" y="0"/>
                <wp:positionH relativeFrom="margin">
                  <wp:align>center</wp:align>
                </wp:positionH>
                <wp:positionV relativeFrom="paragraph">
                  <wp:posOffset>13777</wp:posOffset>
                </wp:positionV>
                <wp:extent cx="6337189" cy="8913412"/>
                <wp:effectExtent l="0" t="0" r="6985" b="2540"/>
                <wp:wrapNone/>
                <wp:docPr id="1835606932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189" cy="8913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C37D3" w:rsidP="00586768" w:rsidRDefault="003C37D3" w14:paraId="6221978A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44"/>
                                <w:szCs w:val="44"/>
                                <w:lang w:val="es-MX"/>
                              </w:rPr>
                            </w:pPr>
                          </w:p>
                          <w:p w:rsidR="00586768" w:rsidP="00586768" w:rsidRDefault="00586768" w14:paraId="65FFD4AA" w14:textId="2234E428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  <w:lang w:val="es-MX"/>
                              </w:rPr>
                              <w:t>Formato de Entrega</w:t>
                            </w:r>
                          </w:p>
                          <w:p w:rsidRPr="003C37D3" w:rsidR="003C37D3" w:rsidP="00586768" w:rsidRDefault="003C37D3" w14:paraId="7381CDF0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  <w:p w:rsidRPr="007903AA" w:rsidR="007903AA" w:rsidP="007903AA" w:rsidRDefault="007903AA" w14:paraId="006B8E06" w14:textId="428870DA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903AA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El </w:t>
                            </w:r>
                            <w:proofErr w:type="spellStart"/>
                            <w:r w:rsidRPr="007903AA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lider</w:t>
                            </w:r>
                            <w:proofErr w:type="spellEnd"/>
                            <w:r w:rsidRPr="007903AA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del equipo subirá un archivo comprimido (.zip) o el enlace a su repositorio privado de GitHub con la estructura limpia del código. Sin embargo, la calificación se asignará basándose estrictamente en lo que el equipo demuestre en su laptop durante la clase.</w:t>
                            </w:r>
                          </w:p>
                          <w:p w:rsidR="007903AA" w:rsidP="007903AA" w:rsidRDefault="007903AA" w14:paraId="393422EB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903AA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El día de la revisión, el equipo debe tener listos y abiertos los siguientes 4 elementos en su pantalla antes de que tú pases a su lugar:</w:t>
                            </w:r>
                          </w:p>
                          <w:p w:rsidRPr="007903AA" w:rsidR="007903AA" w:rsidP="007903AA" w:rsidRDefault="007903AA" w14:paraId="1EB10A16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="003C37D3" w:rsidP="003C37D3" w:rsidRDefault="007903AA" w14:paraId="49106D75" w14:textId="77777777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La Consola de Comandos o IDE (VS Code, </w:t>
                            </w:r>
                            <w:proofErr w:type="spellStart"/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PyCharm</w:t>
                            </w:r>
                            <w:proofErr w:type="spellEnd"/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, etc.)</w:t>
                            </w:r>
                          </w:p>
                          <w:p w:rsidRPr="00473285" w:rsidR="003C37D3" w:rsidP="003C37D3" w:rsidRDefault="003C37D3" w14:paraId="4E29EC94" w14:textId="26E13D0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7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El código del script de Python debe estar abierto y visible</w:t>
                            </w:r>
                            <w:r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.</w:t>
                            </w:r>
                          </w:p>
                          <w:p w:rsidRPr="003C37D3" w:rsidR="00473285" w:rsidP="00473285" w:rsidRDefault="00473285" w14:paraId="753C1338" w14:textId="77777777">
                            <w:pPr>
                              <w:pStyle w:val="ListParagraph"/>
                              <w:widowControl w:val="0"/>
                              <w:spacing w:line="320" w:lineRule="exact"/>
                              <w:ind w:left="108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="003C37D3" w:rsidP="003C37D3" w:rsidRDefault="007903AA" w14:paraId="6C4BD929" w14:textId="77777777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La Carpeta de Pruebas Local (/</w:t>
                            </w:r>
                            <w:proofErr w:type="spellStart"/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Bulk_Upload_Texto_Test</w:t>
                            </w:r>
                            <w:proofErr w:type="spellEnd"/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)</w:t>
                            </w:r>
                          </w:p>
                          <w:p w:rsidRPr="00473285" w:rsidR="007903AA" w:rsidP="003C37D3" w:rsidRDefault="007903AA" w14:paraId="168EF478" w14:textId="3C56E2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El equipo debe tener una carpeta preparada con </w:t>
                            </w:r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3 libros de prueba</w:t>
                            </w:r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estructurados exactamente como se pidió (el archivo </w:t>
                            </w:r>
                            <w:proofErr w:type="spellStart"/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metadatos.json</w:t>
                            </w:r>
                            <w:proofErr w:type="spellEnd"/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y la subcarpeta /</w:t>
                            </w:r>
                            <w:proofErr w:type="spellStart"/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paginas</w:t>
                            </w:r>
                            <w:proofErr w:type="spellEnd"/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con los archivos .</w:t>
                            </w:r>
                            <w:proofErr w:type="spellStart"/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txt</w:t>
                            </w:r>
                            <w:proofErr w:type="spellEnd"/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numerados).</w:t>
                            </w:r>
                          </w:p>
                          <w:p w:rsidRPr="003C37D3" w:rsidR="00473285" w:rsidP="00473285" w:rsidRDefault="00473285" w14:paraId="30479EBF" w14:textId="77777777">
                            <w:pPr>
                              <w:pStyle w:val="ListParagraph"/>
                              <w:widowControl w:val="0"/>
                              <w:spacing w:line="320" w:lineRule="exact"/>
                              <w:ind w:left="108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Pr="003C37D3" w:rsidR="007903AA" w:rsidP="003C37D3" w:rsidRDefault="007903AA" w14:paraId="05454CDB" w14:textId="6F65459D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El Navegador con MongoDB Atlas Abierto</w:t>
                            </w:r>
                          </w:p>
                          <w:p w:rsidR="007903AA" w:rsidP="003C37D3" w:rsidRDefault="007903AA" w14:paraId="4EA215F2" w14:textId="77777777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Deben tener abierta la pestaña de </w:t>
                            </w:r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"</w:t>
                            </w:r>
                            <w:proofErr w:type="spellStart"/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Collections</w:t>
                            </w:r>
                            <w:proofErr w:type="spellEnd"/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"</w:t>
                            </w:r>
                            <w:r w:rsidRPr="003C37D3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(Navegador de documentos) en su cuenta de MongoDB Atlas en la nube.</w:t>
                            </w:r>
                          </w:p>
                          <w:p w:rsidRPr="003C37D3" w:rsidR="00473285" w:rsidP="00473285" w:rsidRDefault="00473285" w14:paraId="4B622137" w14:textId="77777777">
                            <w:pPr>
                              <w:pStyle w:val="ListParagraph"/>
                              <w:widowControl w:val="0"/>
                              <w:spacing w:line="320" w:lineRule="exact"/>
                              <w:ind w:left="1080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Pr="003C37D3" w:rsidR="007903AA" w:rsidP="003C37D3" w:rsidRDefault="007903AA" w14:paraId="5785EA1F" w14:textId="7BAAA76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3C37D3">
                              <w:rPr>
                                <w:rFonts w:ascii="Arial" w:hAnsi="Arial" w:cs="Arial"/>
                                <w:b/>
                                <w:bCs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Su Plan Logístico (Tablero Kanban o Excel)</w:t>
                            </w:r>
                          </w:p>
                          <w:p w:rsidRPr="00473285" w:rsidR="007903AA" w:rsidP="00473285" w:rsidRDefault="007903AA" w14:paraId="47738AC4" w14:textId="1BBDB8A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4"/>
                              </w:numPr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473285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En una pestaña independiente, deben mostrar la distribución de los </w:t>
                            </w:r>
                            <w:r w:rsidR="00473285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>1000</w:t>
                            </w:r>
                            <w:r w:rsidRPr="00473285"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  <w:t xml:space="preserve"> libros entre los integrantes del equipo para las siguientes semanas.</w:t>
                            </w:r>
                          </w:p>
                          <w:p w:rsidRPr="007E5B7B" w:rsidR="00586768" w:rsidP="00586768" w:rsidRDefault="00586768" w14:paraId="6A51BD24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="00586768" w:rsidP="00586768" w:rsidRDefault="00586768" w14:paraId="5CD1FA93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</w:rPr>
                            </w:pPr>
                          </w:p>
                          <w:p w:rsidRPr="000B2D53" w:rsidR="00586768" w:rsidP="00586768" w:rsidRDefault="00586768" w14:paraId="7E86B3D6" w14:textId="77777777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ascii="Arial" w:hAnsi="Arial" w:cs="Arial"/>
                                <w:color w:val="70AD47" w:themeColor="accent6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<w:pict>
              <v:shape id="_x0000_s1032" style="position:absolute;margin-left:0;margin-top:1.1pt;width:499pt;height:701.8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filled="f" fillcolor="#fffffe" stroked="f" strokecolor="#212120" insetpen="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" w14:anchorId="03615DD5">
                <v:textbox inset="2.88pt,2.88pt,2.88pt,2.88pt">
                  <w:txbxContent>
                    <w:p w:rsidR="003C37D3" w:rsidP="00586768" w:rsidRDefault="003C37D3" w14:paraId="6221978A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44"/>
                          <w:szCs w:val="44"/>
                          <w:lang w:val="es-MX"/>
                        </w:rPr>
                      </w:pPr>
                    </w:p>
                    <w:p w:rsidR="00586768" w:rsidP="00586768" w:rsidRDefault="00586768" w14:paraId="65FFD4AA" w14:textId="2234E428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36"/>
                          <w:szCs w:val="36"/>
                          <w:lang w:val="es-MX"/>
                        </w:rPr>
                      </w:pPr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36"/>
                          <w:szCs w:val="36"/>
                          <w:lang w:val="es-MX"/>
                        </w:rPr>
                        <w:t>Formato de Entrega</w:t>
                      </w:r>
                    </w:p>
                    <w:p w:rsidRPr="003C37D3" w:rsidR="003C37D3" w:rsidP="00586768" w:rsidRDefault="003C37D3" w14:paraId="7381CDF0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36"/>
                          <w:szCs w:val="36"/>
                          <w:lang w:val="es-MX"/>
                        </w:rPr>
                      </w:pPr>
                    </w:p>
                    <w:p w:rsidRPr="007903AA" w:rsidR="007903AA" w:rsidP="007903AA" w:rsidRDefault="007903AA" w14:paraId="006B8E06" w14:textId="428870DA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903AA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El </w:t>
                      </w:r>
                      <w:proofErr w:type="spellStart"/>
                      <w:r w:rsidRPr="007903AA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lider</w:t>
                      </w:r>
                      <w:proofErr w:type="spellEnd"/>
                      <w:r w:rsidRPr="007903AA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del equipo subirá un archivo comprimido (.zip) o el enlace a su repositorio privado de GitHub con la estructura limpia del código. Sin embargo, la calificación se asignará basándose estrictamente en lo que el equipo demuestre en su laptop durante la clase.</w:t>
                      </w:r>
                    </w:p>
                    <w:p w:rsidR="007903AA" w:rsidP="007903AA" w:rsidRDefault="007903AA" w14:paraId="393422EB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7903AA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El día de la revisión, el equipo debe tener listos y abiertos los siguientes 4 elementos en su pantalla antes de que tú pases a su lugar:</w:t>
                      </w:r>
                    </w:p>
                    <w:p w:rsidRPr="007903AA" w:rsidR="007903AA" w:rsidP="007903AA" w:rsidRDefault="007903AA" w14:paraId="1EB10A16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="003C37D3" w:rsidP="003C37D3" w:rsidRDefault="007903AA" w14:paraId="49106D75" w14:textId="77777777">
                      <w:pPr>
                        <w:pStyle w:val="Prrafodelista"/>
                        <w:widowControl w:val="0"/>
                        <w:numPr>
                          <w:ilvl w:val="0"/>
                          <w:numId w:val="22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La Consola de Comandos o IDE (VS Code, </w:t>
                      </w:r>
                      <w:proofErr w:type="spellStart"/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PyCharm</w:t>
                      </w:r>
                      <w:proofErr w:type="spellEnd"/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, etc.)</w:t>
                      </w:r>
                    </w:p>
                    <w:p w:rsidRPr="00473285" w:rsidR="003C37D3" w:rsidP="003C37D3" w:rsidRDefault="003C37D3" w14:paraId="4E29EC94" w14:textId="26E13D03">
                      <w:pPr>
                        <w:pStyle w:val="Prrafodelista"/>
                        <w:widowControl w:val="0"/>
                        <w:numPr>
                          <w:ilvl w:val="0"/>
                          <w:numId w:val="27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El código del script de Python debe estar abierto y visible</w:t>
                      </w:r>
                      <w:r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.</w:t>
                      </w:r>
                    </w:p>
                    <w:p w:rsidRPr="003C37D3" w:rsidR="00473285" w:rsidP="00473285" w:rsidRDefault="00473285" w14:paraId="753C1338" w14:textId="77777777">
                      <w:pPr>
                        <w:pStyle w:val="Prrafodelista"/>
                        <w:widowControl w:val="0"/>
                        <w:spacing w:line="320" w:lineRule="exact"/>
                        <w:ind w:left="1080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="003C37D3" w:rsidP="003C37D3" w:rsidRDefault="007903AA" w14:paraId="6C4BD929" w14:textId="77777777">
                      <w:pPr>
                        <w:pStyle w:val="Prrafodelista"/>
                        <w:widowControl w:val="0"/>
                        <w:numPr>
                          <w:ilvl w:val="0"/>
                          <w:numId w:val="22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La Carpeta de Pruebas Local (/</w:t>
                      </w:r>
                      <w:proofErr w:type="spellStart"/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Bulk_Upload_Texto_Test</w:t>
                      </w:r>
                      <w:proofErr w:type="spellEnd"/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)</w:t>
                      </w:r>
                    </w:p>
                    <w:p w:rsidRPr="00473285" w:rsidR="007903AA" w:rsidP="003C37D3" w:rsidRDefault="007903AA" w14:paraId="168EF478" w14:textId="3C56E2E9">
                      <w:pPr>
                        <w:pStyle w:val="Prrafodelista"/>
                        <w:widowControl w:val="0"/>
                        <w:numPr>
                          <w:ilvl w:val="0"/>
                          <w:numId w:val="24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El equipo debe tener una carpeta preparada con </w:t>
                      </w:r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3 libros de prueba</w:t>
                      </w:r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estructurados exactamente como se pidió (el archivo </w:t>
                      </w:r>
                      <w:proofErr w:type="spellStart"/>
                      <w:proofErr w:type="gramStart"/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metadatos.json</w:t>
                      </w:r>
                      <w:proofErr w:type="spellEnd"/>
                      <w:proofErr w:type="gramEnd"/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y la subcarpeta /</w:t>
                      </w:r>
                      <w:proofErr w:type="spellStart"/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paginas</w:t>
                      </w:r>
                      <w:proofErr w:type="spellEnd"/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con los archivos .</w:t>
                      </w:r>
                      <w:proofErr w:type="spellStart"/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txt</w:t>
                      </w:r>
                      <w:proofErr w:type="spellEnd"/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numerados).</w:t>
                      </w:r>
                    </w:p>
                    <w:p w:rsidRPr="003C37D3" w:rsidR="00473285" w:rsidP="00473285" w:rsidRDefault="00473285" w14:paraId="30479EBF" w14:textId="77777777">
                      <w:pPr>
                        <w:pStyle w:val="Prrafodelista"/>
                        <w:widowControl w:val="0"/>
                        <w:spacing w:line="320" w:lineRule="exact"/>
                        <w:ind w:left="1080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Pr="003C37D3" w:rsidR="007903AA" w:rsidP="003C37D3" w:rsidRDefault="007903AA" w14:paraId="05454CDB" w14:textId="6F65459D">
                      <w:pPr>
                        <w:pStyle w:val="Prrafodelista"/>
                        <w:widowControl w:val="0"/>
                        <w:numPr>
                          <w:ilvl w:val="0"/>
                          <w:numId w:val="22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El Navegador con MongoDB Atlas Abierto</w:t>
                      </w:r>
                    </w:p>
                    <w:p w:rsidR="007903AA" w:rsidP="003C37D3" w:rsidRDefault="007903AA" w14:paraId="4EA215F2" w14:textId="77777777">
                      <w:pPr>
                        <w:pStyle w:val="Prrafodelista"/>
                        <w:widowControl w:val="0"/>
                        <w:numPr>
                          <w:ilvl w:val="0"/>
                          <w:numId w:val="24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Deben tener abierta la pestaña de </w:t>
                      </w:r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"</w:t>
                      </w:r>
                      <w:proofErr w:type="spellStart"/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Collections</w:t>
                      </w:r>
                      <w:proofErr w:type="spellEnd"/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"</w:t>
                      </w:r>
                      <w:r w:rsidRPr="003C37D3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(Navegador de documentos) en su cuenta de MongoDB Atlas en la nube.</w:t>
                      </w:r>
                    </w:p>
                    <w:p w:rsidRPr="003C37D3" w:rsidR="00473285" w:rsidP="00473285" w:rsidRDefault="00473285" w14:paraId="4B622137" w14:textId="77777777">
                      <w:pPr>
                        <w:pStyle w:val="Prrafodelista"/>
                        <w:widowControl w:val="0"/>
                        <w:spacing w:line="320" w:lineRule="exact"/>
                        <w:ind w:left="1080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Pr="003C37D3" w:rsidR="007903AA" w:rsidP="003C37D3" w:rsidRDefault="007903AA" w14:paraId="5785EA1F" w14:textId="7BAAA761">
                      <w:pPr>
                        <w:pStyle w:val="Prrafodelista"/>
                        <w:widowControl w:val="0"/>
                        <w:numPr>
                          <w:ilvl w:val="0"/>
                          <w:numId w:val="22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3C37D3">
                        <w:rPr>
                          <w:rFonts w:ascii="Arial" w:hAnsi="Arial" w:cs="Arial"/>
                          <w:b/>
                          <w:bCs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Su Plan Logístico (Tablero Kanban o Excel)</w:t>
                      </w:r>
                    </w:p>
                    <w:p w:rsidRPr="00473285" w:rsidR="007903AA" w:rsidP="00473285" w:rsidRDefault="007903AA" w14:paraId="47738AC4" w14:textId="1BBDB8A3">
                      <w:pPr>
                        <w:pStyle w:val="Prrafodelista"/>
                        <w:widowControl w:val="0"/>
                        <w:numPr>
                          <w:ilvl w:val="0"/>
                          <w:numId w:val="24"/>
                        </w:numPr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  <w:r w:rsidRPr="00473285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En una pestaña independiente, deben mostrar la distribución de los </w:t>
                      </w:r>
                      <w:r w:rsidR="00473285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>1000</w:t>
                      </w:r>
                      <w:r w:rsidRPr="00473285"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  <w:t xml:space="preserve"> libros entre los integrantes del equipo para las siguientes semanas.</w:t>
                      </w:r>
                    </w:p>
                    <w:p w:rsidRPr="007E5B7B" w:rsidR="00586768" w:rsidP="00586768" w:rsidRDefault="00586768" w14:paraId="6A51BD24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  <w:p w:rsidR="00586768" w:rsidP="00586768" w:rsidRDefault="00586768" w14:paraId="5CD1FA93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</w:rPr>
                      </w:pPr>
                    </w:p>
                    <w:p w:rsidRPr="000B2D53" w:rsidR="00586768" w:rsidP="00586768" w:rsidRDefault="00586768" w14:paraId="7E86B3D6" w14:textId="77777777">
                      <w:pPr>
                        <w:widowControl w:val="0"/>
                        <w:spacing w:line="320" w:lineRule="exact"/>
                        <w:jc w:val="both"/>
                        <w:rPr>
                          <w:rFonts w:ascii="Arial" w:hAnsi="Arial" w:cs="Arial"/>
                          <w:color w:val="70AD47" w:themeColor="accent6"/>
                          <w:sz w:val="28"/>
                          <w:szCs w:val="28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B2D53" w:rsidP="000B2D53" w:rsidRDefault="000B2D53" w14:paraId="42FD280D" w14:textId="6064B383"/>
    <w:p w:rsidR="000B2D53" w:rsidP="000B2D53" w:rsidRDefault="000B2D53" w14:paraId="76B2A587" w14:textId="4BF06F2F"/>
    <w:p w:rsidRPr="000B2D53" w:rsidR="000B2D53" w:rsidP="000B2D53" w:rsidRDefault="000B2D53" w14:paraId="517F5EEE" w14:textId="5FE9F2BD"/>
    <w:sectPr w:rsidRPr="000B2D53" w:rsidR="000B2D53" w:rsidSect="00764C84">
      <w:pgSz w:w="11906" w:h="16838" w:orient="portrait" w:code="9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53EA" w:rsidP="00AA544E" w:rsidRDefault="002A53EA" w14:paraId="5AD0FE69" w14:textId="77777777">
      <w:pPr>
        <w:spacing w:after="0" w:line="240" w:lineRule="auto"/>
      </w:pPr>
      <w:r>
        <w:separator/>
      </w:r>
    </w:p>
  </w:endnote>
  <w:endnote w:type="continuationSeparator" w:id="0">
    <w:p w:rsidR="002A53EA" w:rsidP="00AA544E" w:rsidRDefault="002A53EA" w14:paraId="50E5467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53EA" w:rsidP="00AA544E" w:rsidRDefault="002A53EA" w14:paraId="7032F8D0" w14:textId="77777777">
      <w:pPr>
        <w:spacing w:after="0" w:line="240" w:lineRule="auto"/>
      </w:pPr>
      <w:r>
        <w:separator/>
      </w:r>
    </w:p>
  </w:footnote>
  <w:footnote w:type="continuationSeparator" w:id="0">
    <w:p w:rsidR="002A53EA" w:rsidP="00AA544E" w:rsidRDefault="002A53EA" w14:paraId="489DB49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2020"/>
    <w:multiLevelType w:val="multilevel"/>
    <w:tmpl w:val="402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E13FAC"/>
    <w:multiLevelType w:val="multilevel"/>
    <w:tmpl w:val="F462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E5D370C"/>
    <w:multiLevelType w:val="multilevel"/>
    <w:tmpl w:val="EE8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A1781D"/>
    <w:multiLevelType w:val="hybridMultilevel"/>
    <w:tmpl w:val="5C6C27DA"/>
    <w:lvl w:ilvl="0" w:tplc="D4C2A5A6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0905DA"/>
    <w:multiLevelType w:val="multilevel"/>
    <w:tmpl w:val="6A46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1566AF"/>
    <w:multiLevelType w:val="hybridMultilevel"/>
    <w:tmpl w:val="13A285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A42D4"/>
    <w:multiLevelType w:val="hybridMultilevel"/>
    <w:tmpl w:val="ECB691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61628F"/>
    <w:multiLevelType w:val="hybridMultilevel"/>
    <w:tmpl w:val="BF48B9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14F98"/>
    <w:multiLevelType w:val="multilevel"/>
    <w:tmpl w:val="7528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E763AB2"/>
    <w:multiLevelType w:val="multilevel"/>
    <w:tmpl w:val="2FB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A985722"/>
    <w:multiLevelType w:val="hybridMultilevel"/>
    <w:tmpl w:val="19DA1788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2B7E33ED"/>
    <w:multiLevelType w:val="hybridMultilevel"/>
    <w:tmpl w:val="02FE188E"/>
    <w:lvl w:ilvl="0" w:tplc="083AD9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400EA8"/>
    <w:multiLevelType w:val="hybridMultilevel"/>
    <w:tmpl w:val="D04C756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E790119"/>
    <w:multiLevelType w:val="multilevel"/>
    <w:tmpl w:val="88C2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EDB3FAA"/>
    <w:multiLevelType w:val="hybridMultilevel"/>
    <w:tmpl w:val="2C46EC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B010BC"/>
    <w:multiLevelType w:val="hybridMultilevel"/>
    <w:tmpl w:val="5890E904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59D1899"/>
    <w:multiLevelType w:val="hybridMultilevel"/>
    <w:tmpl w:val="59AEE3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6C7953"/>
    <w:multiLevelType w:val="hybridMultilevel"/>
    <w:tmpl w:val="698CBC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F47E4"/>
    <w:multiLevelType w:val="hybridMultilevel"/>
    <w:tmpl w:val="423097B6"/>
    <w:lvl w:ilvl="0" w:tplc="72EC5E40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14223B7"/>
    <w:multiLevelType w:val="multilevel"/>
    <w:tmpl w:val="B9B6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E3712"/>
    <w:multiLevelType w:val="hybridMultilevel"/>
    <w:tmpl w:val="C78A7724"/>
    <w:lvl w:ilvl="0" w:tplc="0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5D624427"/>
    <w:multiLevelType w:val="multilevel"/>
    <w:tmpl w:val="BEC0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54E34A5"/>
    <w:multiLevelType w:val="hybridMultilevel"/>
    <w:tmpl w:val="C56422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374E47"/>
    <w:multiLevelType w:val="hybridMultilevel"/>
    <w:tmpl w:val="790AF7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863DC"/>
    <w:multiLevelType w:val="hybridMultilevel"/>
    <w:tmpl w:val="6E1A611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EC129D6"/>
    <w:multiLevelType w:val="hybridMultilevel"/>
    <w:tmpl w:val="4C2464AE"/>
    <w:lvl w:ilvl="0" w:tplc="0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76F01BFA"/>
    <w:multiLevelType w:val="multilevel"/>
    <w:tmpl w:val="FCE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11650943">
    <w:abstractNumId w:val="3"/>
  </w:num>
  <w:num w:numId="2" w16cid:durableId="1254432852">
    <w:abstractNumId w:val="18"/>
  </w:num>
  <w:num w:numId="3" w16cid:durableId="2090880705">
    <w:abstractNumId w:val="8"/>
  </w:num>
  <w:num w:numId="4" w16cid:durableId="1547788622">
    <w:abstractNumId w:val="10"/>
  </w:num>
  <w:num w:numId="5" w16cid:durableId="44062606">
    <w:abstractNumId w:val="4"/>
  </w:num>
  <w:num w:numId="6" w16cid:durableId="536239828">
    <w:abstractNumId w:val="9"/>
  </w:num>
  <w:num w:numId="7" w16cid:durableId="1436098040">
    <w:abstractNumId w:val="23"/>
  </w:num>
  <w:num w:numId="8" w16cid:durableId="1945377055">
    <w:abstractNumId w:val="16"/>
  </w:num>
  <w:num w:numId="9" w16cid:durableId="1600064809">
    <w:abstractNumId w:val="2"/>
  </w:num>
  <w:num w:numId="10" w16cid:durableId="169758238">
    <w:abstractNumId w:val="5"/>
  </w:num>
  <w:num w:numId="11" w16cid:durableId="611516913">
    <w:abstractNumId w:val="6"/>
  </w:num>
  <w:num w:numId="12" w16cid:durableId="1380397515">
    <w:abstractNumId w:val="24"/>
  </w:num>
  <w:num w:numId="13" w16cid:durableId="1266427142">
    <w:abstractNumId w:val="7"/>
  </w:num>
  <w:num w:numId="14" w16cid:durableId="901792067">
    <w:abstractNumId w:val="22"/>
  </w:num>
  <w:num w:numId="15" w16cid:durableId="2006081148">
    <w:abstractNumId w:val="11"/>
  </w:num>
  <w:num w:numId="16" w16cid:durableId="296226146">
    <w:abstractNumId w:val="26"/>
  </w:num>
  <w:num w:numId="17" w16cid:durableId="1863978663">
    <w:abstractNumId w:val="19"/>
  </w:num>
  <w:num w:numId="18" w16cid:durableId="1303269487">
    <w:abstractNumId w:val="13"/>
  </w:num>
  <w:num w:numId="19" w16cid:durableId="1984382926">
    <w:abstractNumId w:val="0"/>
  </w:num>
  <w:num w:numId="20" w16cid:durableId="195510286">
    <w:abstractNumId w:val="21"/>
  </w:num>
  <w:num w:numId="21" w16cid:durableId="230778689">
    <w:abstractNumId w:val="1"/>
  </w:num>
  <w:num w:numId="22" w16cid:durableId="495389679">
    <w:abstractNumId w:val="17"/>
  </w:num>
  <w:num w:numId="23" w16cid:durableId="129371027">
    <w:abstractNumId w:val="14"/>
  </w:num>
  <w:num w:numId="24" w16cid:durableId="2054234953">
    <w:abstractNumId w:val="20"/>
  </w:num>
  <w:num w:numId="25" w16cid:durableId="2043701826">
    <w:abstractNumId w:val="15"/>
  </w:num>
  <w:num w:numId="26" w16cid:durableId="343556511">
    <w:abstractNumId w:val="12"/>
  </w:num>
  <w:num w:numId="27" w16cid:durableId="19453777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hideSpellingErrors/>
  <w:hideGrammaticalErrors/>
  <w:proofState w:spelling="clean" w:grammar="dirty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18"/>
    <w:rsid w:val="00007B1D"/>
    <w:rsid w:val="00073A27"/>
    <w:rsid w:val="000B0462"/>
    <w:rsid w:val="000B2D53"/>
    <w:rsid w:val="00116AF2"/>
    <w:rsid w:val="00142870"/>
    <w:rsid w:val="001B7578"/>
    <w:rsid w:val="001D5318"/>
    <w:rsid w:val="001F06C1"/>
    <w:rsid w:val="001F1318"/>
    <w:rsid w:val="0020734B"/>
    <w:rsid w:val="0022650E"/>
    <w:rsid w:val="00246BF9"/>
    <w:rsid w:val="002656D6"/>
    <w:rsid w:val="002777B8"/>
    <w:rsid w:val="00280D76"/>
    <w:rsid w:val="00281C26"/>
    <w:rsid w:val="002A0B7E"/>
    <w:rsid w:val="002A53EA"/>
    <w:rsid w:val="002B2411"/>
    <w:rsid w:val="002E61B3"/>
    <w:rsid w:val="00315A47"/>
    <w:rsid w:val="00335672"/>
    <w:rsid w:val="00377A01"/>
    <w:rsid w:val="003C37D3"/>
    <w:rsid w:val="0040112A"/>
    <w:rsid w:val="00421260"/>
    <w:rsid w:val="0044570F"/>
    <w:rsid w:val="00445E81"/>
    <w:rsid w:val="00473285"/>
    <w:rsid w:val="004B0311"/>
    <w:rsid w:val="005459CF"/>
    <w:rsid w:val="00553A46"/>
    <w:rsid w:val="00571BC4"/>
    <w:rsid w:val="00585A67"/>
    <w:rsid w:val="00586768"/>
    <w:rsid w:val="0059768E"/>
    <w:rsid w:val="005D53B5"/>
    <w:rsid w:val="005F72FD"/>
    <w:rsid w:val="006115EE"/>
    <w:rsid w:val="007423DD"/>
    <w:rsid w:val="00764C84"/>
    <w:rsid w:val="00780475"/>
    <w:rsid w:val="007903AA"/>
    <w:rsid w:val="007967A4"/>
    <w:rsid w:val="007E34D3"/>
    <w:rsid w:val="007E5B7B"/>
    <w:rsid w:val="007F3ADE"/>
    <w:rsid w:val="0084070C"/>
    <w:rsid w:val="008537C2"/>
    <w:rsid w:val="00870B1C"/>
    <w:rsid w:val="00920FD8"/>
    <w:rsid w:val="009D12EB"/>
    <w:rsid w:val="00A046B2"/>
    <w:rsid w:val="00A06C0F"/>
    <w:rsid w:val="00A96557"/>
    <w:rsid w:val="00AA544E"/>
    <w:rsid w:val="00AB4520"/>
    <w:rsid w:val="00B64FF7"/>
    <w:rsid w:val="00B8020B"/>
    <w:rsid w:val="00B948E3"/>
    <w:rsid w:val="00C35D36"/>
    <w:rsid w:val="00C73220"/>
    <w:rsid w:val="00CA5C0E"/>
    <w:rsid w:val="00D27393"/>
    <w:rsid w:val="00D4497E"/>
    <w:rsid w:val="00D75F25"/>
    <w:rsid w:val="00D96C60"/>
    <w:rsid w:val="00E17CE6"/>
    <w:rsid w:val="00E30EE3"/>
    <w:rsid w:val="00EC159D"/>
    <w:rsid w:val="00FA5842"/>
    <w:rsid w:val="00FD65A2"/>
    <w:rsid w:val="00FF748E"/>
    <w:rsid w:val="22B53B18"/>
    <w:rsid w:val="2A79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B78C4"/>
  <w15:chartTrackingRefBased/>
  <w15:docId w15:val="{1AD57F95-3B0C-4A69-A7D5-937B69D6C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45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0D7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0D76"/>
  </w:style>
  <w:style w:type="paragraph" w:styleId="Footer">
    <w:name w:val="footer"/>
    <w:basedOn w:val="Normal"/>
    <w:link w:val="FooterChar"/>
    <w:uiPriority w:val="99"/>
    <w:unhideWhenUsed/>
    <w:rsid w:val="00280D7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0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mova\AppData\Roaming\Microsoft\Templates\Bolet&#237;n%20de%20negocios%20tecnol&#243;gicos%20(4%20p&#225;ginas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53F9AC2FDF443A59C9DCED13328D0" ma:contentTypeVersion="3" ma:contentTypeDescription="Create a new document." ma:contentTypeScope="" ma:versionID="f9e4fb65e6688f86ff2cb50dffa95775">
  <xsd:schema xmlns:xsd="http://www.w3.org/2001/XMLSchema" xmlns:xs="http://www.w3.org/2001/XMLSchema" xmlns:p="http://schemas.microsoft.com/office/2006/metadata/properties" xmlns:ns2="4313d825-f48c-4a59-8b85-6469d1b8b239" targetNamespace="http://schemas.microsoft.com/office/2006/metadata/properties" ma:root="true" ma:fieldsID="0e1baaa73a183f52817555c3998ee588" ns2:_="">
    <xsd:import namespace="4313d825-f48c-4a59-8b85-6469d1b8b2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13d825-f48c-4a59-8b85-6469d1b8b2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8B3027-7E32-4548-8657-2FF48B135F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812350-F529-47FE-98DF-6E15A399FB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00B68C-E20E-4E7A-B3F7-F694ABF236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13d825-f48c-4a59-8b85-6469d1b8b2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Boletín%20de%20negocios%20tecnológicos%20(4%20páginas).dotx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Rimova</dc:creator>
  <keywords/>
  <dc:description/>
  <lastModifiedBy>ALAN EMMANUEL KUK HAU</lastModifiedBy>
  <revision>10</revision>
  <dcterms:created xsi:type="dcterms:W3CDTF">2026-10-04T01:06:00.0000000Z</dcterms:created>
  <dcterms:modified xsi:type="dcterms:W3CDTF">2026-10-06T20:57:36.6533576Z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0x010100D2653F9AC2FDF443A59C9DCED13328D0</vt:lpwstr>
  </property>
</Properties>
</file>